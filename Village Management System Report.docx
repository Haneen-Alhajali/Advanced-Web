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:rsidTr="007E6E53">
        <w:trPr>
          <w:trHeight w:val="1152"/>
        </w:trPr>
        <w:tc>
          <w:tcPr>
            <w:tcW w:w="10080" w:type="dxa"/>
            <w:gridSpan w:val="3"/>
            <w:vAlign w:val="center"/>
          </w:tcPr>
          <w:bookmarkStart w:id="0" w:name="_Toc800529"/>
          <w:p w:rsidR="005854DB" w:rsidRPr="00771236" w:rsidRDefault="006D22D0" w:rsidP="00A47EF0">
            <w:pPr>
              <w:pStyle w:val="Title"/>
              <w:rPr>
                <w:sz w:val="40"/>
                <w:szCs w:val="40"/>
              </w:rPr>
            </w:pPr>
            <w:sdt>
              <w:sdtPr>
                <w:rPr>
                  <w:sz w:val="40"/>
                  <w:szCs w:val="40"/>
                </w:rPr>
                <w:alias w:val="Title"/>
                <w:tag w:val=""/>
                <w:id w:val="2016188051"/>
                <w:placeholder>
                  <w:docPart w:val="B7619282449F414281950EE3412225DD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DC0876">
                  <w:rPr>
                    <w:sz w:val="40"/>
                    <w:szCs w:val="40"/>
                  </w:rPr>
                  <w:t>Village Management System</w:t>
                </w:r>
              </w:sdtContent>
            </w:sdt>
          </w:p>
        </w:tc>
      </w:tr>
      <w:tr w:rsidR="005854DB" w:rsidRPr="0092125E" w:rsidTr="007E6E53">
        <w:trPr>
          <w:trHeight w:val="144"/>
        </w:trPr>
        <w:tc>
          <w:tcPr>
            <w:tcW w:w="1552" w:type="dxa"/>
            <w:shd w:val="clear" w:color="auto" w:fill="auto"/>
          </w:tcPr>
          <w:p w:rsidR="005854DB" w:rsidRPr="0092125E" w:rsidRDefault="005854DB" w:rsidP="00217A5A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7374" w:type="dxa"/>
            <w:shd w:val="clear" w:color="auto" w:fill="F0CDA1" w:themeFill="accent1"/>
            <w:vAlign w:val="center"/>
          </w:tcPr>
          <w:p w:rsidR="005854DB" w:rsidRPr="0092125E" w:rsidRDefault="005854DB" w:rsidP="00217A5A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154" w:type="dxa"/>
            <w:shd w:val="clear" w:color="auto" w:fill="auto"/>
          </w:tcPr>
          <w:p w:rsidR="005854DB" w:rsidRPr="0092125E" w:rsidRDefault="005854DB" w:rsidP="00217A5A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:rsidTr="007E6E53">
        <w:trPr>
          <w:trHeight w:val="1332"/>
        </w:trPr>
        <w:tc>
          <w:tcPr>
            <w:tcW w:w="10080" w:type="dxa"/>
            <w:gridSpan w:val="3"/>
            <w:shd w:val="clear" w:color="auto" w:fill="auto"/>
          </w:tcPr>
          <w:bookmarkStart w:id="1" w:name="_GoBack" w:displacedByCustomXml="next"/>
          <w:sdt>
            <w:sdtPr>
              <w:alias w:val="Subtitle"/>
              <w:tag w:val=""/>
              <w:id w:val="1073854703"/>
              <w:placeholder>
                <w:docPart w:val="D1B74A211D414D708BEC2F9293C2998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:rsidR="005854DB" w:rsidRPr="005854DB" w:rsidRDefault="00A47EF0" w:rsidP="005854DB">
                <w:pPr>
                  <w:pStyle w:val="Subtitle"/>
                </w:pPr>
                <w:r w:rsidRPr="00A47EF0">
                  <w:t>Documentation</w:t>
                </w:r>
              </w:p>
            </w:sdtContent>
          </w:sdt>
          <w:bookmarkEnd w:id="1" w:displacedByCustomXml="prev"/>
        </w:tc>
      </w:tr>
    </w:tbl>
    <w:bookmarkEnd w:id="0"/>
    <w:p w:rsidR="007E6E53" w:rsidRPr="007E6E53" w:rsidRDefault="00A47EF0" w:rsidP="007E6E53">
      <w:r w:rsidRPr="00771236">
        <w:rPr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0F5751BA" wp14:editId="23E70CF0">
            <wp:simplePos x="0" y="0"/>
            <wp:positionH relativeFrom="page">
              <wp:align>right</wp:align>
            </wp:positionH>
            <wp:positionV relativeFrom="paragraph">
              <wp:posOffset>-2351405</wp:posOffset>
            </wp:positionV>
            <wp:extent cx="7762875" cy="2290445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1000x400-ics-blog-static-analysis-tool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-25000"/>
                              </a14:imgEffect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52810231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7E6E53" w:rsidRDefault="007E6E53">
          <w:pPr>
            <w:pStyle w:val="TOCHeading"/>
          </w:pPr>
          <w:r>
            <w:t>Contents</w:t>
          </w:r>
        </w:p>
        <w:p w:rsidR="00DC0876" w:rsidRDefault="007E6E53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25755" w:history="1">
            <w:r w:rsidR="00DC0876" w:rsidRPr="00C477D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DC0876" w:rsidRPr="00C477D7">
              <w:rPr>
                <w:rStyle w:val="Hyperlink"/>
                <w:noProof/>
              </w:rPr>
              <w:t xml:space="preserve"> Introduction</w:t>
            </w:r>
            <w:r w:rsidR="00DC0876">
              <w:rPr>
                <w:noProof/>
                <w:webHidden/>
              </w:rPr>
              <w:tab/>
            </w:r>
            <w:r w:rsidR="00DC0876">
              <w:rPr>
                <w:noProof/>
                <w:webHidden/>
              </w:rPr>
              <w:fldChar w:fldCharType="begin"/>
            </w:r>
            <w:r w:rsidR="00DC0876">
              <w:rPr>
                <w:noProof/>
                <w:webHidden/>
              </w:rPr>
              <w:instrText xml:space="preserve"> PAGEREF _Toc187425755 \h </w:instrText>
            </w:r>
            <w:r w:rsidR="00DC0876">
              <w:rPr>
                <w:noProof/>
                <w:webHidden/>
              </w:rPr>
            </w:r>
            <w:r w:rsidR="00DC0876"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2</w:t>
            </w:r>
            <w:r w:rsidR="00DC0876"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56" w:history="1">
            <w:r w:rsidRPr="00C477D7">
              <w:rPr>
                <w:rStyle w:val="Hyperlink"/>
                <w:noProof/>
              </w:rPr>
              <w:t>1.1 Purpose of the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57" w:history="1">
            <w:r w:rsidRPr="00C477D7">
              <w:rPr>
                <w:rStyle w:val="Hyperlink"/>
                <w:noProof/>
              </w:rPr>
              <w:t>2.1 Overview of the Village Management System (VMS)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87425758" w:history="1">
            <w:r w:rsidRPr="00C477D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C477D7">
              <w:rPr>
                <w:rStyle w:val="Hyperlink"/>
                <w:noProof/>
              </w:rPr>
              <w:t xml:space="preserve"> Folder and File Structure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87425759" w:history="1">
            <w:r w:rsidRPr="00C477D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C477D7">
              <w:rPr>
                <w:rStyle w:val="Hyperlink"/>
                <w:noProof/>
              </w:rPr>
              <w:t xml:space="preserve"> Front-End Structure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60" w:history="1">
            <w:r w:rsidRPr="00C477D7">
              <w:rPr>
                <w:rStyle w:val="Hyperlink"/>
                <w:noProof/>
              </w:rPr>
              <w:t>1.3 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61" w:history="1">
            <w:r w:rsidRPr="00C477D7">
              <w:rPr>
                <w:rStyle w:val="Hyperlink"/>
                <w:noProof/>
              </w:rPr>
              <w:t>2.3 Login and Signup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62" w:history="1">
            <w:r w:rsidRPr="00C477D7">
              <w:rPr>
                <w:rStyle w:val="Hyperlink"/>
                <w:noProof/>
              </w:rPr>
              <w:t>3.3 Dashboard and Sidebar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63" w:history="1">
            <w:r w:rsidRPr="00C477D7">
              <w:rPr>
                <w:rStyle w:val="Hyperlink"/>
                <w:noProof/>
              </w:rPr>
              <w:t>4.3 Overview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64" w:history="1">
            <w:r w:rsidRPr="00C477D7">
              <w:rPr>
                <w:rStyle w:val="Hyperlink"/>
                <w:noProof/>
              </w:rPr>
              <w:t>5.3 Village Management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65" w:history="1">
            <w:r w:rsidRPr="00C477D7">
              <w:rPr>
                <w:rStyle w:val="Hyperlink"/>
                <w:noProof/>
              </w:rPr>
              <w:t>6.3 Chat System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66" w:history="1">
            <w:r w:rsidRPr="00C477D7">
              <w:rPr>
                <w:rStyle w:val="Hyperlink"/>
                <w:noProof/>
              </w:rPr>
              <w:t>7.3 Gallery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87425767" w:history="1">
            <w:r w:rsidRPr="00C477D7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C477D7">
              <w:rPr>
                <w:rStyle w:val="Hyperlink"/>
                <w:noProof/>
              </w:rPr>
              <w:t xml:space="preserve"> Back-End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68" w:history="1">
            <w:r w:rsidRPr="00C477D7">
              <w:rPr>
                <w:rStyle w:val="Hyperlink"/>
                <w:noProof/>
              </w:rPr>
              <w:t>1.4 GraphQL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69" w:history="1">
            <w:r w:rsidRPr="00C477D7">
              <w:rPr>
                <w:rStyle w:val="Hyperlink"/>
                <w:noProof/>
              </w:rPr>
              <w:t>2.4 WebSocket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70" w:history="1">
            <w:r w:rsidRPr="00C477D7">
              <w:rPr>
                <w:rStyle w:val="Hyperlink"/>
                <w:noProof/>
              </w:rPr>
              <w:t>3.4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876" w:rsidRDefault="00DC0876">
          <w:pPr>
            <w:pStyle w:val="TOC2"/>
            <w:rPr>
              <w:rFonts w:eastAsiaTheme="minorEastAsia"/>
              <w:noProof/>
              <w:color w:val="auto"/>
              <w:sz w:val="22"/>
            </w:rPr>
          </w:pPr>
          <w:hyperlink w:anchor="_Toc187425771" w:history="1">
            <w:r w:rsidRPr="00C477D7">
              <w:rPr>
                <w:rStyle w:val="Hyperlink"/>
                <w:noProof/>
              </w:rPr>
              <w:t>4.4 MySQL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_Toc187425771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27A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4DB" w:rsidRDefault="007E6E53" w:rsidP="003001E5">
          <w:pPr>
            <w:rPr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001E5" w:rsidRDefault="003001E5" w:rsidP="003001E5">
      <w:pPr>
        <w:rPr>
          <w:bCs/>
          <w:noProof/>
        </w:rPr>
      </w:pPr>
    </w:p>
    <w:p w:rsidR="003001E5" w:rsidRDefault="003001E5" w:rsidP="003001E5">
      <w:pPr>
        <w:rPr>
          <w:bCs/>
          <w:noProof/>
        </w:rPr>
      </w:pPr>
    </w:p>
    <w:p w:rsidR="003001E5" w:rsidRPr="003001E5" w:rsidRDefault="003001E5" w:rsidP="003001E5">
      <w:pPr>
        <w:rPr>
          <w:b/>
          <w:bCs/>
          <w:noProof/>
        </w:rPr>
      </w:pPr>
    </w:p>
    <w:p w:rsidR="00685B4E" w:rsidRPr="004C57B0" w:rsidRDefault="005079A0" w:rsidP="00AE3003">
      <w:pPr>
        <w:pStyle w:val="Heading1"/>
        <w:ind w:hanging="6480"/>
        <w:rPr>
          <w:sz w:val="40"/>
          <w:szCs w:val="40"/>
        </w:rPr>
      </w:pPr>
      <w:bookmarkStart w:id="2" w:name="_Toc187425755"/>
      <w:r w:rsidRPr="004C57B0">
        <w:rPr>
          <w:sz w:val="40"/>
          <w:szCs w:val="40"/>
        </w:rPr>
        <w:lastRenderedPageBreak/>
        <w:t>Introduction</w:t>
      </w:r>
      <w:bookmarkEnd w:id="2"/>
    </w:p>
    <w:p w:rsidR="005079A0" w:rsidRDefault="009A49D4" w:rsidP="009A49D4">
      <w:pPr>
        <w:pStyle w:val="Heading2"/>
        <w:rPr>
          <w:sz w:val="36"/>
        </w:rPr>
      </w:pPr>
      <w:bookmarkStart w:id="3" w:name="_Toc187425756"/>
      <w:r w:rsidRPr="004C57B0">
        <w:rPr>
          <w:sz w:val="36"/>
        </w:rPr>
        <w:t>Purpose of the Report</w:t>
      </w:r>
      <w:bookmarkEnd w:id="3"/>
    </w:p>
    <w:p w:rsidR="004C57B0" w:rsidRPr="004C57B0" w:rsidRDefault="004C57B0" w:rsidP="004C57B0">
      <w:r>
        <w:t>This report provides a comprehensive overview of the Village Management System (VMS), developed as part of a team project. explaining its front-end, back-end, and database setup, as well as the key features and concepts for each section. This guide is designed to make understanding the project's codebase straightforward.</w:t>
      </w:r>
    </w:p>
    <w:p w:rsidR="004C57B0" w:rsidRPr="004C57B0" w:rsidRDefault="004C57B0" w:rsidP="004C57B0">
      <w:pPr>
        <w:pStyle w:val="Heading2"/>
        <w:rPr>
          <w:sz w:val="36"/>
        </w:rPr>
      </w:pPr>
      <w:bookmarkStart w:id="4" w:name="_Toc187425757"/>
      <w:r w:rsidRPr="004C57B0">
        <w:rPr>
          <w:sz w:val="36"/>
        </w:rPr>
        <w:t>Overview of the Village Management System (VMS)</w:t>
      </w:r>
      <w:bookmarkEnd w:id="4"/>
    </w:p>
    <w:p w:rsidR="006076F5" w:rsidRDefault="00A47EF0" w:rsidP="004C57B0">
      <w:r w:rsidRPr="00A47EF0">
        <w:t xml:space="preserve">The Village Management System (VMS) is a web application designed to streamline the management of various village activities and services. The project offers features such as </w:t>
      </w:r>
      <w:r w:rsidR="004C57B0">
        <w:t>managing demographic data, gallery sharing</w:t>
      </w:r>
      <w:r w:rsidRPr="00A47EF0">
        <w:t>, chat functionality, and administrative tools. It provides an intuitive interface for users to interact and manage tasks efficiently.</w:t>
      </w:r>
    </w:p>
    <w:p w:rsidR="004C57B0" w:rsidRDefault="004C57B0" w:rsidP="004C57B0">
      <w:pPr>
        <w:pStyle w:val="Heading1"/>
        <w:ind w:left="270" w:hanging="270"/>
        <w:rPr>
          <w:sz w:val="40"/>
          <w:szCs w:val="40"/>
        </w:rPr>
      </w:pPr>
      <w:bookmarkStart w:id="5" w:name="_Toc187425758"/>
      <w:r w:rsidRPr="004C57B0">
        <w:rPr>
          <w:sz w:val="40"/>
          <w:szCs w:val="40"/>
        </w:rPr>
        <w:t>Folder and File Structure Overview</w:t>
      </w:r>
      <w:bookmarkEnd w:id="5"/>
    </w:p>
    <w:p w:rsidR="004C57B0" w:rsidRPr="004C57B0" w:rsidRDefault="004C57B0" w:rsidP="00A92828">
      <w:pPr>
        <w:pStyle w:val="ListParagraph"/>
        <w:numPr>
          <w:ilvl w:val="0"/>
          <w:numId w:val="12"/>
        </w:numPr>
        <w:ind w:left="540" w:hanging="270"/>
      </w:pPr>
      <w:r w:rsidRPr="004C57B0">
        <w:rPr>
          <w:b/>
          <w:bCs/>
        </w:rPr>
        <w:t>Main Files</w:t>
      </w:r>
      <w:r w:rsidRPr="004C57B0">
        <w:t>:</w:t>
      </w:r>
    </w:p>
    <w:p w:rsidR="004C57B0" w:rsidRPr="004C57B0" w:rsidRDefault="004C57B0" w:rsidP="00A92828">
      <w:pPr>
        <w:numPr>
          <w:ilvl w:val="0"/>
          <w:numId w:val="10"/>
        </w:numPr>
        <w:tabs>
          <w:tab w:val="clear" w:pos="720"/>
          <w:tab w:val="num" w:pos="990"/>
        </w:tabs>
        <w:ind w:left="990"/>
      </w:pPr>
      <w:r w:rsidRPr="004C57B0">
        <w:rPr>
          <w:b/>
          <w:bCs/>
        </w:rPr>
        <w:t>index.html</w:t>
      </w:r>
      <w:r w:rsidRPr="004C57B0">
        <w:t>: The entry point of the application, setting up a simple page layout.</w:t>
      </w:r>
    </w:p>
    <w:p w:rsidR="004C57B0" w:rsidRPr="004C57B0" w:rsidRDefault="004C57B0" w:rsidP="00A92828">
      <w:pPr>
        <w:numPr>
          <w:ilvl w:val="0"/>
          <w:numId w:val="10"/>
        </w:numPr>
        <w:tabs>
          <w:tab w:val="clear" w:pos="720"/>
          <w:tab w:val="num" w:pos="990"/>
        </w:tabs>
        <w:ind w:left="990"/>
      </w:pPr>
      <w:r w:rsidRPr="004C57B0">
        <w:rPr>
          <w:b/>
          <w:bCs/>
        </w:rPr>
        <w:t>App.js</w:t>
      </w:r>
      <w:r w:rsidRPr="004C57B0">
        <w:t>: The central file linking all components and routing.</w:t>
      </w:r>
    </w:p>
    <w:p w:rsidR="004C57B0" w:rsidRPr="004C57B0" w:rsidRDefault="004C57B0" w:rsidP="00A92828">
      <w:pPr>
        <w:numPr>
          <w:ilvl w:val="0"/>
          <w:numId w:val="10"/>
        </w:numPr>
        <w:tabs>
          <w:tab w:val="clear" w:pos="720"/>
          <w:tab w:val="num" w:pos="990"/>
        </w:tabs>
        <w:ind w:left="990"/>
      </w:pPr>
      <w:r w:rsidRPr="004C57B0">
        <w:rPr>
          <w:b/>
          <w:bCs/>
        </w:rPr>
        <w:t>server.js &amp; websocketServer.js</w:t>
      </w:r>
      <w:r w:rsidRPr="004C57B0">
        <w:t>: Handle backend communication and real-time updates.</w:t>
      </w:r>
    </w:p>
    <w:p w:rsidR="004C57B0" w:rsidRPr="004C57B0" w:rsidRDefault="004C57B0" w:rsidP="00A92828">
      <w:pPr>
        <w:pStyle w:val="ListParagraph"/>
        <w:numPr>
          <w:ilvl w:val="0"/>
          <w:numId w:val="12"/>
        </w:numPr>
        <w:ind w:left="540" w:hanging="270"/>
      </w:pPr>
      <w:r w:rsidRPr="004C57B0">
        <w:rPr>
          <w:b/>
          <w:bCs/>
        </w:rPr>
        <w:t>Directories</w:t>
      </w:r>
      <w:r w:rsidRPr="004C57B0">
        <w:t>:</w:t>
      </w:r>
    </w:p>
    <w:p w:rsidR="004C57B0" w:rsidRPr="004C57B0" w:rsidRDefault="004C57B0" w:rsidP="00A92828">
      <w:pPr>
        <w:numPr>
          <w:ilvl w:val="0"/>
          <w:numId w:val="11"/>
        </w:numPr>
        <w:tabs>
          <w:tab w:val="clear" w:pos="720"/>
          <w:tab w:val="num" w:pos="990"/>
        </w:tabs>
        <w:ind w:left="990"/>
      </w:pPr>
      <w:r w:rsidRPr="004C57B0">
        <w:rPr>
          <w:b/>
          <w:bCs/>
        </w:rPr>
        <w:t>assets</w:t>
      </w:r>
      <w:r w:rsidRPr="004C57B0">
        <w:t>: Contains css files for styling and images for visual elements.</w:t>
      </w:r>
    </w:p>
    <w:p w:rsidR="004C57B0" w:rsidRPr="004C57B0" w:rsidRDefault="004C57B0" w:rsidP="00A92828">
      <w:pPr>
        <w:numPr>
          <w:ilvl w:val="0"/>
          <w:numId w:val="11"/>
        </w:numPr>
        <w:tabs>
          <w:tab w:val="clear" w:pos="720"/>
          <w:tab w:val="num" w:pos="990"/>
        </w:tabs>
        <w:ind w:left="990"/>
      </w:pPr>
      <w:r w:rsidRPr="004C57B0">
        <w:rPr>
          <w:b/>
          <w:bCs/>
        </w:rPr>
        <w:t>components</w:t>
      </w:r>
      <w:r w:rsidRPr="004C57B0">
        <w:t>: Holds React components used in multiple areas, including the dashboard, login, signup, and layout (Header, Footer).</w:t>
      </w:r>
    </w:p>
    <w:p w:rsidR="004C57B0" w:rsidRPr="004C57B0" w:rsidRDefault="004C57B0" w:rsidP="00A92828">
      <w:pPr>
        <w:numPr>
          <w:ilvl w:val="0"/>
          <w:numId w:val="11"/>
        </w:numPr>
        <w:tabs>
          <w:tab w:val="clear" w:pos="720"/>
          <w:tab w:val="num" w:pos="990"/>
        </w:tabs>
        <w:ind w:left="990"/>
      </w:pPr>
      <w:r w:rsidRPr="004C57B0">
        <w:rPr>
          <w:b/>
          <w:bCs/>
        </w:rPr>
        <w:t>data</w:t>
      </w:r>
      <w:r w:rsidRPr="004C57B0">
        <w:t>: Includes sample data for user accounts, gallery, and village demographics.</w:t>
      </w:r>
    </w:p>
    <w:p w:rsidR="004C57B0" w:rsidRPr="004C57B0" w:rsidRDefault="004C57B0" w:rsidP="00A92828">
      <w:pPr>
        <w:numPr>
          <w:ilvl w:val="0"/>
          <w:numId w:val="11"/>
        </w:numPr>
        <w:tabs>
          <w:tab w:val="clear" w:pos="720"/>
          <w:tab w:val="num" w:pos="990"/>
        </w:tabs>
        <w:ind w:left="990"/>
      </w:pPr>
      <w:r w:rsidRPr="004C57B0">
        <w:rPr>
          <w:b/>
          <w:bCs/>
        </w:rPr>
        <w:t>pages</w:t>
      </w:r>
      <w:r w:rsidRPr="004C57B0">
        <w:t xml:space="preserve">: Contains the core sections of the app like </w:t>
      </w:r>
      <w:r w:rsidRPr="009F6EB4">
        <w:rPr>
          <w:highlight w:val="lightGray"/>
        </w:rPr>
        <w:t>Gallery</w:t>
      </w:r>
      <w:r w:rsidRPr="004C57B0">
        <w:t xml:space="preserve">, </w:t>
      </w:r>
      <w:r w:rsidRPr="009F6EB4">
        <w:rPr>
          <w:highlight w:val="lightGray"/>
        </w:rPr>
        <w:t>Overview</w:t>
      </w:r>
      <w:r w:rsidRPr="004C57B0">
        <w:t xml:space="preserve">, </w:t>
      </w:r>
      <w:r w:rsidRPr="009F6EB4">
        <w:rPr>
          <w:i/>
          <w:iCs/>
          <w:highlight w:val="lightGray"/>
        </w:rPr>
        <w:t>VillageManagement</w:t>
      </w:r>
      <w:r w:rsidRPr="004C57B0">
        <w:t xml:space="preserve">, and </w:t>
      </w:r>
      <w:r w:rsidRPr="009F6EB4">
        <w:rPr>
          <w:i/>
          <w:iCs/>
          <w:highlight w:val="lightGray"/>
        </w:rPr>
        <w:t>ChatSystem</w:t>
      </w:r>
      <w:r w:rsidRPr="004C57B0">
        <w:t>.</w:t>
      </w:r>
    </w:p>
    <w:p w:rsidR="004C57B0" w:rsidRPr="004C57B0" w:rsidRDefault="004C57B0" w:rsidP="00A92828">
      <w:pPr>
        <w:numPr>
          <w:ilvl w:val="0"/>
          <w:numId w:val="11"/>
        </w:numPr>
        <w:tabs>
          <w:tab w:val="clear" w:pos="720"/>
          <w:tab w:val="num" w:pos="990"/>
        </w:tabs>
        <w:ind w:left="990"/>
      </w:pPr>
      <w:r w:rsidRPr="004C57B0">
        <w:rPr>
          <w:b/>
          <w:bCs/>
        </w:rPr>
        <w:t>utils</w:t>
      </w:r>
      <w:r w:rsidRPr="004C57B0">
        <w:t>: Utility functions, like managing WebSocket connections.</w:t>
      </w:r>
    </w:p>
    <w:p w:rsidR="004C57B0" w:rsidRPr="004C57B0" w:rsidRDefault="004C57B0" w:rsidP="004C57B0"/>
    <w:p w:rsidR="00685B4E" w:rsidRPr="004C57B0" w:rsidRDefault="004C57B0" w:rsidP="00AE3003">
      <w:pPr>
        <w:pStyle w:val="Heading1"/>
        <w:ind w:hanging="6480"/>
        <w:rPr>
          <w:sz w:val="40"/>
          <w:szCs w:val="40"/>
        </w:rPr>
      </w:pPr>
      <w:bookmarkStart w:id="6" w:name="_Toc187425759"/>
      <w:r w:rsidRPr="004C57B0">
        <w:rPr>
          <w:sz w:val="40"/>
          <w:szCs w:val="40"/>
        </w:rPr>
        <w:lastRenderedPageBreak/>
        <w:t>Front-End Structure Overview</w:t>
      </w:r>
      <w:bookmarkEnd w:id="6"/>
    </w:p>
    <w:p w:rsidR="005079A0" w:rsidRDefault="005079A0" w:rsidP="00576D85">
      <w:r>
        <w:t xml:space="preserve">The Village Management System (VMS) front-end is a modular design using </w:t>
      </w:r>
      <w:r>
        <w:rPr>
          <w:rStyle w:val="Strong"/>
        </w:rPr>
        <w:t>React.js</w:t>
      </w:r>
      <w:r>
        <w:t xml:space="preserve"> and </w:t>
      </w:r>
      <w:r>
        <w:rPr>
          <w:rStyle w:val="Strong"/>
        </w:rPr>
        <w:t>CSS Modules</w:t>
      </w:r>
      <w:r>
        <w:t xml:space="preserve"> for maintainable and reusable components.</w:t>
      </w:r>
    </w:p>
    <w:p w:rsidR="004C57B0" w:rsidRDefault="009F6EB4" w:rsidP="009F6EB4">
      <w:pPr>
        <w:pStyle w:val="Heading2"/>
        <w:rPr>
          <w:sz w:val="36"/>
        </w:rPr>
      </w:pPr>
      <w:bookmarkStart w:id="7" w:name="_Toc187425760"/>
      <w:r w:rsidRPr="009F6EB4">
        <w:rPr>
          <w:sz w:val="36"/>
        </w:rPr>
        <w:t>Landing Page</w:t>
      </w:r>
      <w:bookmarkEnd w:id="7"/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Purpose</w:t>
      </w:r>
      <w:r w:rsidRPr="00A00138">
        <w:t>: Welcoming interface with login and signup functionalities.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Features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13"/>
        </w:numPr>
        <w:tabs>
          <w:tab w:val="clear" w:pos="720"/>
          <w:tab w:val="num" w:pos="990"/>
        </w:tabs>
        <w:ind w:left="990"/>
      </w:pPr>
      <w:r w:rsidRPr="00A00138">
        <w:t>Header and footer with system information.</w:t>
      </w:r>
    </w:p>
    <w:p w:rsidR="00A00138" w:rsidRPr="00A00138" w:rsidRDefault="00A00138" w:rsidP="00A92828">
      <w:pPr>
        <w:numPr>
          <w:ilvl w:val="0"/>
          <w:numId w:val="13"/>
        </w:numPr>
        <w:tabs>
          <w:tab w:val="clear" w:pos="720"/>
          <w:tab w:val="num" w:pos="990"/>
        </w:tabs>
        <w:ind w:left="990"/>
      </w:pPr>
      <w:r w:rsidRPr="00A00138">
        <w:t>Navigation buttons for login/signup pages.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Technologies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14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React.js</w:t>
      </w:r>
      <w:r w:rsidRPr="00A00138">
        <w:t>: Modular components like Header and Footer.</w:t>
      </w:r>
    </w:p>
    <w:p w:rsidR="00A00138" w:rsidRPr="00A00138" w:rsidRDefault="00A00138" w:rsidP="00A92828">
      <w:pPr>
        <w:numPr>
          <w:ilvl w:val="0"/>
          <w:numId w:val="14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CSS Modules</w:t>
      </w:r>
      <w:r w:rsidRPr="00A00138">
        <w:t>: Scoped styling ensures maintainability.</w:t>
      </w:r>
    </w:p>
    <w:p w:rsidR="00A00138" w:rsidRDefault="00A00138" w:rsidP="00A00138"/>
    <w:p w:rsidR="00A00138" w:rsidRPr="00A00138" w:rsidRDefault="00A00138" w:rsidP="00A00138"/>
    <w:p w:rsidR="009F6EB4" w:rsidRDefault="009F6EB4" w:rsidP="009F6EB4">
      <w:pPr>
        <w:pStyle w:val="Heading2"/>
        <w:rPr>
          <w:sz w:val="36"/>
        </w:rPr>
      </w:pPr>
      <w:bookmarkStart w:id="8" w:name="_Toc187425761"/>
      <w:r w:rsidRPr="009F6EB4">
        <w:rPr>
          <w:sz w:val="36"/>
        </w:rPr>
        <w:t>Login and Signup Pages</w:t>
      </w:r>
      <w:bookmarkEnd w:id="8"/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Purpose</w:t>
      </w:r>
      <w:r w:rsidRPr="00A00138">
        <w:t>: User authentication and account creation.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Features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16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Login</w:t>
      </w:r>
      <w:r w:rsidRPr="00A00138">
        <w:t>: Validates credentials against localStorage.</w:t>
      </w:r>
    </w:p>
    <w:p w:rsidR="00A00138" w:rsidRPr="00A00138" w:rsidRDefault="00A00138" w:rsidP="00A92828">
      <w:pPr>
        <w:numPr>
          <w:ilvl w:val="0"/>
          <w:numId w:val="16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Signup</w:t>
      </w:r>
      <w:r w:rsidRPr="00A00138">
        <w:t>: Stores new user data in localStorage, avoiding duplicate usernames.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Concepts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17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React's useState</w:t>
      </w:r>
      <w:r w:rsidRPr="00A00138">
        <w:t>: Tracks input values.</w:t>
      </w:r>
    </w:p>
    <w:p w:rsidR="00A00138" w:rsidRDefault="00A00138" w:rsidP="00A92828">
      <w:pPr>
        <w:numPr>
          <w:ilvl w:val="0"/>
          <w:numId w:val="17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Validation</w:t>
      </w:r>
      <w:r w:rsidRPr="00A00138">
        <w:t>: Ensures data integrity.</w:t>
      </w:r>
    </w:p>
    <w:p w:rsidR="00A00138" w:rsidRDefault="00A00138" w:rsidP="00A00138"/>
    <w:p w:rsidR="003001E5" w:rsidRDefault="003001E5" w:rsidP="00A00138"/>
    <w:p w:rsidR="003001E5" w:rsidRDefault="003001E5" w:rsidP="00A00138"/>
    <w:p w:rsidR="003001E5" w:rsidRDefault="003001E5" w:rsidP="00A00138"/>
    <w:p w:rsidR="003001E5" w:rsidRDefault="003001E5" w:rsidP="00A00138"/>
    <w:p w:rsidR="003001E5" w:rsidRDefault="003001E5" w:rsidP="00A00138"/>
    <w:p w:rsidR="003001E5" w:rsidRPr="00A00138" w:rsidRDefault="003001E5" w:rsidP="00A00138"/>
    <w:p w:rsidR="009F6EB4" w:rsidRDefault="009F6EB4" w:rsidP="009F6EB4">
      <w:pPr>
        <w:pStyle w:val="Heading2"/>
        <w:rPr>
          <w:sz w:val="36"/>
        </w:rPr>
      </w:pPr>
      <w:bookmarkStart w:id="9" w:name="_Toc187425762"/>
      <w:r w:rsidRPr="009F6EB4">
        <w:rPr>
          <w:sz w:val="36"/>
        </w:rPr>
        <w:lastRenderedPageBreak/>
        <w:t>Dashboard and Sidebar</w:t>
      </w:r>
      <w:bookmarkEnd w:id="9"/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Purpose</w:t>
      </w:r>
      <w:r w:rsidRPr="00A00138">
        <w:t>: Central navigation hub post-login.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Features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18"/>
        </w:numPr>
        <w:tabs>
          <w:tab w:val="clear" w:pos="720"/>
          <w:tab w:val="num" w:pos="990"/>
        </w:tabs>
        <w:ind w:left="990"/>
      </w:pPr>
      <w:r w:rsidRPr="00A00138">
        <w:t>Sidebar with links to "Overview," "Village Management," "Chat," and "Gallery."</w:t>
      </w:r>
    </w:p>
    <w:p w:rsidR="00A00138" w:rsidRPr="00A00138" w:rsidRDefault="00A00138" w:rsidP="00A92828">
      <w:pPr>
        <w:numPr>
          <w:ilvl w:val="0"/>
          <w:numId w:val="18"/>
        </w:numPr>
        <w:tabs>
          <w:tab w:val="clear" w:pos="720"/>
          <w:tab w:val="num" w:pos="990"/>
        </w:tabs>
        <w:ind w:left="990"/>
      </w:pPr>
      <w:r w:rsidRPr="00A00138">
        <w:t>Responsive design with dynamic routing.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Technologies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19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React Router</w:t>
      </w:r>
      <w:r w:rsidRPr="00A00138">
        <w:t>: Smooth transitions without page reloads.</w:t>
      </w:r>
    </w:p>
    <w:p w:rsidR="00A00138" w:rsidRPr="00A00138" w:rsidRDefault="00A00138" w:rsidP="00A92828">
      <w:pPr>
        <w:numPr>
          <w:ilvl w:val="0"/>
          <w:numId w:val="19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Responsive Design</w:t>
      </w:r>
      <w:r w:rsidRPr="00A00138">
        <w:t>: Sidebar toggles for mobile usability.</w:t>
      </w:r>
    </w:p>
    <w:p w:rsidR="00A00138" w:rsidRPr="00A00138" w:rsidRDefault="00A00138" w:rsidP="00A00138"/>
    <w:p w:rsidR="009F6EB4" w:rsidRDefault="009F6EB4" w:rsidP="009F6EB4">
      <w:pPr>
        <w:pStyle w:val="Heading2"/>
        <w:rPr>
          <w:sz w:val="36"/>
        </w:rPr>
      </w:pPr>
      <w:bookmarkStart w:id="10" w:name="_Toc187425763"/>
      <w:r w:rsidRPr="009F6EB4">
        <w:rPr>
          <w:sz w:val="36"/>
        </w:rPr>
        <w:t>Overview Section</w:t>
      </w:r>
      <w:bookmarkEnd w:id="10"/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Purpose</w:t>
      </w:r>
      <w:r w:rsidRPr="00A00138">
        <w:t>: Displays a summary of village data using charts and maps.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Features</w:t>
      </w:r>
      <w:r w:rsidRPr="00A00138">
        <w:t>:</w:t>
      </w:r>
    </w:p>
    <w:p w:rsidR="00A00138" w:rsidRPr="00A00138" w:rsidRDefault="00A00138" w:rsidP="00A92828">
      <w:pPr>
        <w:numPr>
          <w:ilvl w:val="1"/>
          <w:numId w:val="26"/>
        </w:numPr>
        <w:tabs>
          <w:tab w:val="clear" w:pos="1080"/>
          <w:tab w:val="num" w:pos="1350"/>
          <w:tab w:val="num" w:pos="1440"/>
        </w:tabs>
        <w:ind w:left="1350"/>
      </w:pPr>
      <w:r w:rsidRPr="00A00138">
        <w:rPr>
          <w:b/>
          <w:bCs/>
        </w:rPr>
        <w:t>Google Maps Integration</w:t>
      </w:r>
      <w:r w:rsidRPr="00A00138">
        <w:t>: Dynamically fetches village locations via GraphQL API.</w:t>
      </w:r>
    </w:p>
    <w:p w:rsidR="00A00138" w:rsidRPr="00A00138" w:rsidRDefault="00A00138" w:rsidP="00A92828">
      <w:pPr>
        <w:numPr>
          <w:ilvl w:val="1"/>
          <w:numId w:val="26"/>
        </w:numPr>
        <w:tabs>
          <w:tab w:val="clear" w:pos="1080"/>
          <w:tab w:val="num" w:pos="1350"/>
          <w:tab w:val="num" w:pos="1440"/>
        </w:tabs>
        <w:ind w:left="1350"/>
      </w:pPr>
      <w:r w:rsidRPr="00A00138">
        <w:rPr>
          <w:b/>
          <w:bCs/>
        </w:rPr>
        <w:t>Charts</w:t>
      </w:r>
      <w:r w:rsidRPr="00A00138">
        <w:t>:</w:t>
      </w:r>
    </w:p>
    <w:p w:rsidR="00A00138" w:rsidRPr="00A00138" w:rsidRDefault="00A00138" w:rsidP="00A92828">
      <w:pPr>
        <w:numPr>
          <w:ilvl w:val="2"/>
          <w:numId w:val="26"/>
        </w:numPr>
        <w:tabs>
          <w:tab w:val="clear" w:pos="1800"/>
          <w:tab w:val="num" w:pos="2070"/>
          <w:tab w:val="num" w:pos="2160"/>
        </w:tabs>
        <w:ind w:left="2070"/>
      </w:pPr>
      <w:r w:rsidRPr="00A00138">
        <w:t>Pie charts for age distribution and gender ratios.</w:t>
      </w:r>
    </w:p>
    <w:p w:rsidR="00A00138" w:rsidRPr="00A00138" w:rsidRDefault="00A00138" w:rsidP="00A92828">
      <w:pPr>
        <w:numPr>
          <w:ilvl w:val="2"/>
          <w:numId w:val="26"/>
        </w:numPr>
        <w:tabs>
          <w:tab w:val="clear" w:pos="1800"/>
          <w:tab w:val="num" w:pos="2070"/>
          <w:tab w:val="num" w:pos="2160"/>
        </w:tabs>
        <w:ind w:left="2070"/>
      </w:pPr>
      <w:r w:rsidRPr="00A00138">
        <w:t>Bar charts for population statistics.</w:t>
      </w:r>
    </w:p>
    <w:p w:rsidR="00A00138" w:rsidRPr="00A00138" w:rsidRDefault="00A00138" w:rsidP="00A92828">
      <w:pPr>
        <w:numPr>
          <w:ilvl w:val="1"/>
          <w:numId w:val="26"/>
        </w:numPr>
        <w:tabs>
          <w:tab w:val="clear" w:pos="1080"/>
          <w:tab w:val="num" w:pos="1350"/>
          <w:tab w:val="num" w:pos="1440"/>
        </w:tabs>
        <w:ind w:left="1350"/>
      </w:pPr>
      <w:r w:rsidRPr="00A00138">
        <w:t>Real-time updates as data is fetched.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A00138">
        <w:rPr>
          <w:b/>
          <w:bCs/>
        </w:rPr>
        <w:t>Technologies Used</w:t>
      </w:r>
      <w:r w:rsidRPr="00A00138">
        <w:t>:</w:t>
      </w:r>
    </w:p>
    <w:p w:rsidR="00A00138" w:rsidRPr="00A00138" w:rsidRDefault="00A00138" w:rsidP="00A92828">
      <w:pPr>
        <w:numPr>
          <w:ilvl w:val="1"/>
          <w:numId w:val="26"/>
        </w:numPr>
        <w:tabs>
          <w:tab w:val="clear" w:pos="1080"/>
          <w:tab w:val="num" w:pos="1350"/>
          <w:tab w:val="num" w:pos="1440"/>
        </w:tabs>
        <w:ind w:left="1350"/>
      </w:pPr>
      <w:r w:rsidRPr="00A00138">
        <w:rPr>
          <w:b/>
          <w:bCs/>
        </w:rPr>
        <w:t>React</w:t>
      </w:r>
      <w:r w:rsidRPr="00A00138">
        <w:t>: Reusable UI components.</w:t>
      </w:r>
    </w:p>
    <w:p w:rsidR="00A00138" w:rsidRPr="00A00138" w:rsidRDefault="00A00138" w:rsidP="00A92828">
      <w:pPr>
        <w:numPr>
          <w:ilvl w:val="1"/>
          <w:numId w:val="26"/>
        </w:numPr>
        <w:tabs>
          <w:tab w:val="clear" w:pos="1080"/>
          <w:tab w:val="num" w:pos="1350"/>
          <w:tab w:val="num" w:pos="1440"/>
        </w:tabs>
        <w:ind w:left="1350"/>
      </w:pPr>
      <w:r w:rsidRPr="00A00138">
        <w:rPr>
          <w:b/>
          <w:bCs/>
        </w:rPr>
        <w:t>Chart.js</w:t>
      </w:r>
      <w:r w:rsidRPr="00A00138">
        <w:t>: Data visualization.</w:t>
      </w:r>
    </w:p>
    <w:p w:rsidR="00A00138" w:rsidRPr="00A00138" w:rsidRDefault="00A00138" w:rsidP="00A92828">
      <w:pPr>
        <w:numPr>
          <w:ilvl w:val="1"/>
          <w:numId w:val="26"/>
        </w:numPr>
        <w:tabs>
          <w:tab w:val="clear" w:pos="1080"/>
          <w:tab w:val="num" w:pos="1350"/>
          <w:tab w:val="num" w:pos="1440"/>
        </w:tabs>
        <w:ind w:left="1350"/>
      </w:pPr>
      <w:r w:rsidRPr="00A00138">
        <w:rPr>
          <w:b/>
          <w:bCs/>
        </w:rPr>
        <w:t>Google Maps API</w:t>
      </w:r>
      <w:r w:rsidRPr="00A00138">
        <w:t>: Geolocation.</w:t>
      </w:r>
    </w:p>
    <w:p w:rsidR="00A00138" w:rsidRDefault="00A00138" w:rsidP="00A00138"/>
    <w:p w:rsidR="003001E5" w:rsidRDefault="003001E5" w:rsidP="00A00138"/>
    <w:p w:rsidR="003001E5" w:rsidRDefault="003001E5" w:rsidP="00A00138"/>
    <w:p w:rsidR="003001E5" w:rsidRDefault="003001E5" w:rsidP="00A00138"/>
    <w:p w:rsidR="003001E5" w:rsidRDefault="003001E5" w:rsidP="00A00138"/>
    <w:p w:rsidR="003001E5" w:rsidRDefault="003001E5" w:rsidP="00A00138"/>
    <w:p w:rsidR="003001E5" w:rsidRPr="00A00138" w:rsidRDefault="003001E5" w:rsidP="00A00138"/>
    <w:p w:rsidR="009F6EB4" w:rsidRDefault="009F6EB4" w:rsidP="009F6EB4">
      <w:pPr>
        <w:pStyle w:val="Heading2"/>
        <w:rPr>
          <w:sz w:val="36"/>
        </w:rPr>
      </w:pPr>
      <w:bookmarkStart w:id="11" w:name="_Toc187425764"/>
      <w:r w:rsidRPr="009F6EB4">
        <w:rPr>
          <w:sz w:val="36"/>
        </w:rPr>
        <w:lastRenderedPageBreak/>
        <w:t>Village Management Section</w:t>
      </w:r>
      <w:bookmarkEnd w:id="11"/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3001E5">
        <w:rPr>
          <w:b/>
          <w:bCs/>
        </w:rPr>
        <w:t>Purpose</w:t>
      </w:r>
      <w:r w:rsidRPr="00A00138">
        <w:t>: Administer village data with CRUD operations.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3001E5">
        <w:rPr>
          <w:b/>
          <w:bCs/>
        </w:rPr>
        <w:t>Features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20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Admins</w:t>
      </w:r>
      <w:r w:rsidRPr="00A00138">
        <w:t>:</w:t>
      </w:r>
    </w:p>
    <w:p w:rsidR="00A00138" w:rsidRPr="00A00138" w:rsidRDefault="00A00138" w:rsidP="00A92828">
      <w:pPr>
        <w:numPr>
          <w:ilvl w:val="1"/>
          <w:numId w:val="20"/>
        </w:numPr>
        <w:tabs>
          <w:tab w:val="clear" w:pos="1440"/>
          <w:tab w:val="num" w:pos="1710"/>
        </w:tabs>
        <w:ind w:left="1710"/>
      </w:pPr>
      <w:r w:rsidRPr="00A00138">
        <w:t>Add new villages via a modal.</w:t>
      </w:r>
    </w:p>
    <w:p w:rsidR="00A00138" w:rsidRPr="00A00138" w:rsidRDefault="00A00138" w:rsidP="00A92828">
      <w:pPr>
        <w:numPr>
          <w:ilvl w:val="1"/>
          <w:numId w:val="20"/>
        </w:numPr>
        <w:tabs>
          <w:tab w:val="clear" w:pos="1440"/>
          <w:tab w:val="num" w:pos="1710"/>
        </w:tabs>
        <w:ind w:left="1710"/>
      </w:pPr>
      <w:r w:rsidRPr="00A00138">
        <w:t>Update demographic data and village details.</w:t>
      </w:r>
    </w:p>
    <w:p w:rsidR="00A00138" w:rsidRPr="00A00138" w:rsidRDefault="00A00138" w:rsidP="00A92828">
      <w:pPr>
        <w:numPr>
          <w:ilvl w:val="1"/>
          <w:numId w:val="20"/>
        </w:numPr>
        <w:tabs>
          <w:tab w:val="clear" w:pos="1440"/>
          <w:tab w:val="num" w:pos="1710"/>
        </w:tabs>
        <w:ind w:left="1710"/>
      </w:pPr>
      <w:r w:rsidRPr="00A00138">
        <w:t>View, search, and sort villages.</w:t>
      </w:r>
    </w:p>
    <w:p w:rsidR="00A00138" w:rsidRPr="00A00138" w:rsidRDefault="00A00138" w:rsidP="00A92828">
      <w:pPr>
        <w:numPr>
          <w:ilvl w:val="0"/>
          <w:numId w:val="20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Users</w:t>
      </w:r>
      <w:r w:rsidRPr="00A00138">
        <w:t>:</w:t>
      </w:r>
    </w:p>
    <w:p w:rsidR="00A00138" w:rsidRPr="00A00138" w:rsidRDefault="00A00138" w:rsidP="00A92828">
      <w:pPr>
        <w:numPr>
          <w:ilvl w:val="1"/>
          <w:numId w:val="20"/>
        </w:numPr>
        <w:tabs>
          <w:tab w:val="clear" w:pos="1440"/>
          <w:tab w:val="num" w:pos="1710"/>
        </w:tabs>
        <w:ind w:left="1710"/>
      </w:pPr>
      <w:r w:rsidRPr="00A00138">
        <w:t>View village list and perform searches.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3001E5">
        <w:rPr>
          <w:b/>
          <w:bCs/>
        </w:rPr>
        <w:t>Concepts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21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State Management</w:t>
      </w:r>
      <w:r w:rsidRPr="00A00138">
        <w:t>: useState for UI updates.</w:t>
      </w:r>
    </w:p>
    <w:p w:rsidR="00A00138" w:rsidRPr="00A00138" w:rsidRDefault="00A00138" w:rsidP="00A92828">
      <w:pPr>
        <w:numPr>
          <w:ilvl w:val="0"/>
          <w:numId w:val="21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Dynamic Rendering</w:t>
      </w:r>
      <w:r w:rsidRPr="00A00138">
        <w:t>: Conditional components for admins.</w:t>
      </w:r>
    </w:p>
    <w:p w:rsidR="00A00138" w:rsidRDefault="00A00138" w:rsidP="00A92828">
      <w:pPr>
        <w:numPr>
          <w:ilvl w:val="0"/>
          <w:numId w:val="21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Pagination and Sorting</w:t>
      </w:r>
      <w:r w:rsidRPr="00A00138">
        <w:t>: Improves usability for large datasets.</w:t>
      </w:r>
    </w:p>
    <w:p w:rsidR="002F7B46" w:rsidRDefault="002F7B46" w:rsidP="00A92828">
      <w:pPr>
        <w:numPr>
          <w:ilvl w:val="0"/>
          <w:numId w:val="21"/>
        </w:numPr>
        <w:tabs>
          <w:tab w:val="clear" w:pos="720"/>
          <w:tab w:val="num" w:pos="990"/>
        </w:tabs>
        <w:ind w:left="990"/>
      </w:pPr>
      <w:r>
        <w:rPr>
          <w:b/>
          <w:bCs/>
        </w:rPr>
        <w:t>Database</w:t>
      </w:r>
      <w:r w:rsidRPr="002F7B46">
        <w:t>:</w:t>
      </w:r>
      <w:r>
        <w:t xml:space="preserve"> uses Mysql and </w:t>
      </w:r>
      <w:r w:rsidRPr="002F7B46">
        <w:rPr>
          <w:highlight w:val="lightGray"/>
        </w:rPr>
        <w:t>server.js</w:t>
      </w:r>
      <w:r>
        <w:t>.</w:t>
      </w:r>
    </w:p>
    <w:p w:rsidR="008C70EF" w:rsidRPr="00A00138" w:rsidRDefault="008C70EF" w:rsidP="008C70EF"/>
    <w:p w:rsidR="009F6EB4" w:rsidRDefault="009F6EB4" w:rsidP="009F6EB4">
      <w:pPr>
        <w:pStyle w:val="Heading2"/>
        <w:rPr>
          <w:sz w:val="36"/>
        </w:rPr>
      </w:pPr>
      <w:bookmarkStart w:id="12" w:name="_Toc187425765"/>
      <w:r w:rsidRPr="009F6EB4">
        <w:rPr>
          <w:sz w:val="36"/>
        </w:rPr>
        <w:t>Chat System Section</w:t>
      </w:r>
      <w:bookmarkEnd w:id="12"/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3001E5">
        <w:rPr>
          <w:b/>
          <w:bCs/>
        </w:rPr>
        <w:t>Purpose</w:t>
      </w:r>
      <w:r w:rsidRPr="00A00138">
        <w:t>: Facilitates communication between users and admins.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3001E5">
        <w:rPr>
          <w:b/>
          <w:bCs/>
        </w:rPr>
        <w:t>Features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22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User Perspective</w:t>
      </w:r>
      <w:r w:rsidRPr="00A00138">
        <w:t>:</w:t>
      </w:r>
    </w:p>
    <w:p w:rsidR="00A00138" w:rsidRPr="00A00138" w:rsidRDefault="00A00138" w:rsidP="00A92828">
      <w:pPr>
        <w:numPr>
          <w:ilvl w:val="1"/>
          <w:numId w:val="22"/>
        </w:numPr>
        <w:tabs>
          <w:tab w:val="clear" w:pos="1440"/>
          <w:tab w:val="num" w:pos="1710"/>
        </w:tabs>
        <w:ind w:left="1710"/>
      </w:pPr>
      <w:r w:rsidRPr="00A00138">
        <w:t>Users can search for specific admins or select from a list to initiate a chat.</w:t>
      </w:r>
    </w:p>
    <w:p w:rsidR="00A00138" w:rsidRPr="00A00138" w:rsidRDefault="00A00138" w:rsidP="00A92828">
      <w:pPr>
        <w:numPr>
          <w:ilvl w:val="1"/>
          <w:numId w:val="22"/>
        </w:numPr>
        <w:tabs>
          <w:tab w:val="clear" w:pos="1440"/>
          <w:tab w:val="num" w:pos="1710"/>
        </w:tabs>
        <w:ind w:left="1710"/>
      </w:pPr>
      <w:r w:rsidRPr="00A00138">
        <w:t>All messages are displayed in a single group chat format.</w:t>
      </w:r>
    </w:p>
    <w:p w:rsidR="00A00138" w:rsidRPr="00A00138" w:rsidRDefault="00A00138" w:rsidP="00A92828">
      <w:pPr>
        <w:numPr>
          <w:ilvl w:val="0"/>
          <w:numId w:val="22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Admin Perspective</w:t>
      </w:r>
      <w:r w:rsidRPr="00A00138">
        <w:t>:</w:t>
      </w:r>
    </w:p>
    <w:p w:rsidR="00A00138" w:rsidRPr="00A00138" w:rsidRDefault="00A00138" w:rsidP="00A92828">
      <w:pPr>
        <w:numPr>
          <w:ilvl w:val="1"/>
          <w:numId w:val="22"/>
        </w:numPr>
        <w:tabs>
          <w:tab w:val="clear" w:pos="1440"/>
          <w:tab w:val="num" w:pos="1710"/>
        </w:tabs>
        <w:ind w:left="1710"/>
      </w:pPr>
      <w:r w:rsidRPr="00A00138">
        <w:t>Admins view only messages relevant to their group and can respond accordingly.</w:t>
      </w:r>
    </w:p>
    <w:p w:rsidR="00A00138" w:rsidRPr="00A00138" w:rsidRDefault="00A00138" w:rsidP="00A92828">
      <w:pPr>
        <w:numPr>
          <w:ilvl w:val="0"/>
          <w:numId w:val="22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Chat Features</w:t>
      </w:r>
      <w:r w:rsidRPr="00A00138">
        <w:t>:</w:t>
      </w:r>
    </w:p>
    <w:p w:rsidR="00A00138" w:rsidRPr="00A00138" w:rsidRDefault="00A00138" w:rsidP="00A92828">
      <w:pPr>
        <w:numPr>
          <w:ilvl w:val="1"/>
          <w:numId w:val="22"/>
        </w:numPr>
        <w:tabs>
          <w:tab w:val="clear" w:pos="1440"/>
          <w:tab w:val="num" w:pos="1710"/>
        </w:tabs>
        <w:ind w:left="1710"/>
      </w:pPr>
      <w:r w:rsidRPr="00A00138">
        <w:t>Real-time messaging via WebSocket.</w:t>
      </w:r>
    </w:p>
    <w:p w:rsidR="00A00138" w:rsidRPr="00A00138" w:rsidRDefault="00A00138" w:rsidP="00A92828">
      <w:pPr>
        <w:numPr>
          <w:ilvl w:val="1"/>
          <w:numId w:val="22"/>
        </w:numPr>
        <w:tabs>
          <w:tab w:val="clear" w:pos="1440"/>
          <w:tab w:val="num" w:pos="1710"/>
        </w:tabs>
        <w:ind w:left="1710"/>
      </w:pPr>
      <w:r w:rsidRPr="00A00138">
        <w:t>Messages persist in localStorage for future reference.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3001E5">
        <w:rPr>
          <w:b/>
          <w:bCs/>
        </w:rPr>
        <w:t>Key Concepts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23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Role-Based Views</w:t>
      </w:r>
      <w:r w:rsidRPr="00A00138">
        <w:t>: Admins and users have distinct interfaces.</w:t>
      </w:r>
    </w:p>
    <w:p w:rsidR="00A00138" w:rsidRPr="00A00138" w:rsidRDefault="00A00138" w:rsidP="00A92828">
      <w:pPr>
        <w:numPr>
          <w:ilvl w:val="0"/>
          <w:numId w:val="23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lastRenderedPageBreak/>
        <w:t>WebSocket Integration</w:t>
      </w:r>
      <w:r w:rsidRPr="00A00138">
        <w:t>: Real-time communication.</w:t>
      </w:r>
    </w:p>
    <w:p w:rsidR="008C70EF" w:rsidRPr="00A00138" w:rsidRDefault="00A00138" w:rsidP="00A92828">
      <w:pPr>
        <w:numPr>
          <w:ilvl w:val="0"/>
          <w:numId w:val="23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Search Functionality</w:t>
      </w:r>
      <w:r w:rsidRPr="00A00138">
        <w:t>: Enables quick filtering of admins.</w:t>
      </w:r>
    </w:p>
    <w:p w:rsidR="008C70EF" w:rsidRPr="003001E5" w:rsidRDefault="008C70EF" w:rsidP="003001E5">
      <w:pPr>
        <w:rPr>
          <w:b/>
          <w:bCs/>
          <w:color w:val="B2540E" w:themeColor="accent6" w:themeShade="BF"/>
        </w:rPr>
      </w:pPr>
      <w:r w:rsidRPr="003001E5">
        <w:rPr>
          <w:b/>
          <w:bCs/>
          <w:color w:val="B2540E" w:themeColor="accent6" w:themeShade="BF"/>
        </w:rPr>
        <w:t>How It Works</w:t>
      </w:r>
    </w:p>
    <w:p w:rsidR="008C70EF" w:rsidRPr="008C70EF" w:rsidRDefault="008C70EF" w:rsidP="00A92828">
      <w:pPr>
        <w:numPr>
          <w:ilvl w:val="0"/>
          <w:numId w:val="27"/>
        </w:numPr>
      </w:pPr>
      <w:r w:rsidRPr="008C70EF">
        <w:rPr>
          <w:b/>
          <w:bCs/>
        </w:rPr>
        <w:t>WebSocket Connection</w:t>
      </w:r>
      <w:r w:rsidRPr="008C70EF">
        <w:br/>
        <w:t>The Chat System establishes a WebSocket connection when the user navigates to the chat section. This connection ensures that any message sent by a user is immediately broadcast to all connected clients.</w:t>
      </w:r>
    </w:p>
    <w:p w:rsidR="008C70EF" w:rsidRPr="008C70EF" w:rsidRDefault="008C70EF" w:rsidP="00A92828">
      <w:pPr>
        <w:numPr>
          <w:ilvl w:val="1"/>
          <w:numId w:val="27"/>
        </w:numPr>
      </w:pPr>
      <w:r w:rsidRPr="008C70EF">
        <w:t xml:space="preserve">The WebSocket URL is managed in the </w:t>
      </w:r>
      <w:r w:rsidRPr="00636AE5">
        <w:rPr>
          <w:highlight w:val="lightGray"/>
        </w:rPr>
        <w:t>/utils/websocket.jsx</w:t>
      </w:r>
      <w:r w:rsidRPr="008C70EF">
        <w:t xml:space="preserve"> file.</w:t>
      </w:r>
    </w:p>
    <w:p w:rsidR="008C70EF" w:rsidRPr="008C70EF" w:rsidRDefault="008C70EF" w:rsidP="00A92828">
      <w:pPr>
        <w:numPr>
          <w:ilvl w:val="1"/>
          <w:numId w:val="27"/>
        </w:numPr>
      </w:pPr>
      <w:r w:rsidRPr="008C70EF">
        <w:t xml:space="preserve">Incoming messages are received and handled by the </w:t>
      </w:r>
      <w:r w:rsidRPr="00636AE5">
        <w:rPr>
          <w:highlight w:val="lightGray"/>
        </w:rPr>
        <w:t>ChatMessages.jsx</w:t>
      </w:r>
      <w:r w:rsidRPr="008C70EF">
        <w:t xml:space="preserve"> component, which updates the interface in real-time.</w:t>
      </w:r>
    </w:p>
    <w:p w:rsidR="008C70EF" w:rsidRPr="008C70EF" w:rsidRDefault="008C70EF" w:rsidP="00A92828">
      <w:pPr>
        <w:numPr>
          <w:ilvl w:val="0"/>
          <w:numId w:val="27"/>
        </w:numPr>
      </w:pPr>
      <w:r w:rsidRPr="008C70EF">
        <w:rPr>
          <w:b/>
          <w:bCs/>
        </w:rPr>
        <w:t>Message Persistence</w:t>
      </w:r>
      <w:r w:rsidRPr="008C70EF">
        <w:br/>
        <w:t xml:space="preserve">Messages are stored in a </w:t>
      </w:r>
      <w:r w:rsidRPr="00636AE5">
        <w:rPr>
          <w:highlight w:val="lightGray"/>
        </w:rPr>
        <w:t>messages.json</w:t>
      </w:r>
      <w:r w:rsidRPr="008C70EF">
        <w:t xml:space="preserve"> file located on the server. This file acts as a lightweight database to save the chat history.</w:t>
      </w:r>
    </w:p>
    <w:p w:rsidR="008C70EF" w:rsidRPr="008C70EF" w:rsidRDefault="008C70EF" w:rsidP="00A92828">
      <w:pPr>
        <w:numPr>
          <w:ilvl w:val="1"/>
          <w:numId w:val="27"/>
        </w:numPr>
      </w:pPr>
      <w:r w:rsidRPr="008C70EF">
        <w:t>When a message is sent, it is appended to the messages.json file.</w:t>
      </w:r>
    </w:p>
    <w:p w:rsidR="008C70EF" w:rsidRPr="008C70EF" w:rsidRDefault="008C70EF" w:rsidP="00A92828">
      <w:pPr>
        <w:numPr>
          <w:ilvl w:val="1"/>
          <w:numId w:val="27"/>
        </w:numPr>
      </w:pPr>
      <w:r w:rsidRPr="008C70EF">
        <w:t>On loading the chat, the file is parsed, and its contents are displayed to users.</w:t>
      </w:r>
    </w:p>
    <w:p w:rsidR="008C70EF" w:rsidRPr="008C70EF" w:rsidRDefault="008C70EF" w:rsidP="00A92828">
      <w:pPr>
        <w:numPr>
          <w:ilvl w:val="0"/>
          <w:numId w:val="27"/>
        </w:numPr>
      </w:pPr>
      <w:r w:rsidRPr="008C70EF">
        <w:rPr>
          <w:b/>
          <w:bCs/>
        </w:rPr>
        <w:t>Component Breakdown</w:t>
      </w:r>
    </w:p>
    <w:p w:rsidR="008C70EF" w:rsidRPr="008C70EF" w:rsidRDefault="008C70EF" w:rsidP="00A92828">
      <w:pPr>
        <w:numPr>
          <w:ilvl w:val="1"/>
          <w:numId w:val="27"/>
        </w:numPr>
      </w:pPr>
      <w:r w:rsidRPr="00BF6A54">
        <w:rPr>
          <w:b/>
          <w:bCs/>
          <w:highlight w:val="lightGray"/>
        </w:rPr>
        <w:t>Chat.jsx</w:t>
      </w:r>
      <w:r w:rsidRPr="008C70EF">
        <w:t>: The parent component that orchestrates the entire chat system by combining all sub-components.</w:t>
      </w:r>
    </w:p>
    <w:p w:rsidR="008C70EF" w:rsidRPr="008C70EF" w:rsidRDefault="008C70EF" w:rsidP="00A92828">
      <w:pPr>
        <w:numPr>
          <w:ilvl w:val="1"/>
          <w:numId w:val="27"/>
        </w:numPr>
      </w:pPr>
      <w:r w:rsidRPr="00BF6A54">
        <w:rPr>
          <w:b/>
          <w:bCs/>
          <w:highlight w:val="lightGray"/>
        </w:rPr>
        <w:t>ChatHeader.jsx</w:t>
      </w:r>
      <w:r w:rsidRPr="008C70EF">
        <w:t>: Displays the title and basic information about the chat room.</w:t>
      </w:r>
    </w:p>
    <w:p w:rsidR="008C70EF" w:rsidRPr="008C70EF" w:rsidRDefault="008C70EF" w:rsidP="00A92828">
      <w:pPr>
        <w:numPr>
          <w:ilvl w:val="1"/>
          <w:numId w:val="27"/>
        </w:numPr>
      </w:pPr>
      <w:r w:rsidRPr="00BF6A54">
        <w:rPr>
          <w:b/>
          <w:bCs/>
          <w:highlight w:val="lightGray"/>
        </w:rPr>
        <w:t>ChatMessages.jsx</w:t>
      </w:r>
      <w:r w:rsidRPr="008C70EF">
        <w:t>: Responsible for rendering the list of messages. It subscribes to updates via the WebSocket connection.</w:t>
      </w:r>
    </w:p>
    <w:p w:rsidR="008C70EF" w:rsidRPr="008C70EF" w:rsidRDefault="008C70EF" w:rsidP="00A92828">
      <w:pPr>
        <w:numPr>
          <w:ilvl w:val="1"/>
          <w:numId w:val="27"/>
        </w:numPr>
      </w:pPr>
      <w:r w:rsidRPr="00BF6A54">
        <w:rPr>
          <w:b/>
          <w:bCs/>
          <w:highlight w:val="lightGray"/>
        </w:rPr>
        <w:t>ChatInput.jsx</w:t>
      </w:r>
      <w:r w:rsidRPr="008C70EF">
        <w:t>: Contains the input field and send button, allowing users to type and submit messages.</w:t>
      </w:r>
    </w:p>
    <w:p w:rsidR="008C70EF" w:rsidRPr="008C70EF" w:rsidRDefault="008C70EF" w:rsidP="00A92828">
      <w:pPr>
        <w:numPr>
          <w:ilvl w:val="1"/>
          <w:numId w:val="27"/>
        </w:numPr>
      </w:pPr>
      <w:r w:rsidRPr="00BF6A54">
        <w:rPr>
          <w:b/>
          <w:bCs/>
          <w:highlight w:val="lightGray"/>
        </w:rPr>
        <w:t>UserList.jsx</w:t>
      </w:r>
      <w:r w:rsidRPr="008C70EF">
        <w:t>: Displays a dynamic list of all users currently active in the chat.</w:t>
      </w:r>
    </w:p>
    <w:p w:rsidR="008C70EF" w:rsidRPr="008C70EF" w:rsidRDefault="008C70EF" w:rsidP="00A92828">
      <w:pPr>
        <w:numPr>
          <w:ilvl w:val="0"/>
          <w:numId w:val="27"/>
        </w:numPr>
      </w:pPr>
      <w:r w:rsidRPr="008C70EF">
        <w:rPr>
          <w:b/>
          <w:bCs/>
        </w:rPr>
        <w:t>Real-Time Updates</w:t>
      </w:r>
      <w:r w:rsidRPr="008C70EF">
        <w:br/>
        <w:t>When a user sends a message:</w:t>
      </w:r>
    </w:p>
    <w:p w:rsidR="008C70EF" w:rsidRPr="008C70EF" w:rsidRDefault="008C70EF" w:rsidP="00A92828">
      <w:pPr>
        <w:numPr>
          <w:ilvl w:val="1"/>
          <w:numId w:val="27"/>
        </w:numPr>
      </w:pPr>
      <w:r w:rsidRPr="008C70EF">
        <w:t xml:space="preserve">The </w:t>
      </w:r>
      <w:r w:rsidRPr="00636AE5">
        <w:rPr>
          <w:highlight w:val="lightGray"/>
        </w:rPr>
        <w:t>ChatInput.jsx</w:t>
      </w:r>
      <w:r w:rsidRPr="008C70EF">
        <w:t xml:space="preserve"> component captures the message and sends it through the WebSocket connection.</w:t>
      </w:r>
    </w:p>
    <w:p w:rsidR="008C70EF" w:rsidRPr="008C70EF" w:rsidRDefault="008C70EF" w:rsidP="00A92828">
      <w:pPr>
        <w:numPr>
          <w:ilvl w:val="1"/>
          <w:numId w:val="27"/>
        </w:numPr>
      </w:pPr>
      <w:r w:rsidRPr="008C70EF">
        <w:t>The server broadcasts the message to all connected clients.</w:t>
      </w:r>
    </w:p>
    <w:p w:rsidR="008C70EF" w:rsidRPr="008C70EF" w:rsidRDefault="008C70EF" w:rsidP="00A92828">
      <w:pPr>
        <w:numPr>
          <w:ilvl w:val="1"/>
          <w:numId w:val="27"/>
        </w:numPr>
      </w:pPr>
      <w:r w:rsidRPr="008C70EF">
        <w:t xml:space="preserve">The </w:t>
      </w:r>
      <w:r w:rsidRPr="00636AE5">
        <w:rPr>
          <w:highlight w:val="lightGray"/>
        </w:rPr>
        <w:t>ChatMessages.jsx</w:t>
      </w:r>
      <w:r w:rsidRPr="008C70EF">
        <w:t xml:space="preserve"> component listens for new messages and appends them to the visible message list.</w:t>
      </w:r>
    </w:p>
    <w:p w:rsidR="008C70EF" w:rsidRPr="008C70EF" w:rsidRDefault="008C70EF" w:rsidP="00A92828">
      <w:pPr>
        <w:numPr>
          <w:ilvl w:val="1"/>
          <w:numId w:val="27"/>
        </w:numPr>
      </w:pPr>
      <w:r w:rsidRPr="008C70EF">
        <w:t xml:space="preserve">Simultaneously, the message is written to the </w:t>
      </w:r>
      <w:r w:rsidRPr="00636AE5">
        <w:rPr>
          <w:highlight w:val="lightGray"/>
        </w:rPr>
        <w:t>messages.json</w:t>
      </w:r>
      <w:r w:rsidRPr="008C70EF">
        <w:t xml:space="preserve"> file for persistence.</w:t>
      </w:r>
    </w:p>
    <w:p w:rsidR="00A00138" w:rsidRPr="00A00138" w:rsidRDefault="00A00138" w:rsidP="00A00138"/>
    <w:p w:rsidR="009F6EB4" w:rsidRPr="009F6EB4" w:rsidRDefault="009F6EB4" w:rsidP="009F6EB4">
      <w:pPr>
        <w:pStyle w:val="Heading2"/>
        <w:rPr>
          <w:sz w:val="36"/>
        </w:rPr>
      </w:pPr>
      <w:bookmarkStart w:id="13" w:name="_Toc187425766"/>
      <w:r w:rsidRPr="009F6EB4">
        <w:rPr>
          <w:sz w:val="36"/>
        </w:rPr>
        <w:t>Gallery Section</w:t>
      </w:r>
      <w:bookmarkEnd w:id="13"/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3001E5">
        <w:rPr>
          <w:b/>
          <w:bCs/>
        </w:rPr>
        <w:t>Purpose</w:t>
      </w:r>
      <w:r w:rsidRPr="00A00138">
        <w:t>: Manage and display village-related images.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3001E5">
        <w:rPr>
          <w:b/>
          <w:bCs/>
        </w:rPr>
        <w:t>Features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24"/>
        </w:numPr>
        <w:tabs>
          <w:tab w:val="clear" w:pos="720"/>
          <w:tab w:val="num" w:pos="990"/>
        </w:tabs>
        <w:ind w:left="990"/>
      </w:pPr>
      <w:r w:rsidRPr="00A00138">
        <w:t>Dynamically loads items from localStorage.</w:t>
      </w:r>
    </w:p>
    <w:p w:rsidR="00A00138" w:rsidRPr="00A00138" w:rsidRDefault="00A00138" w:rsidP="00A92828">
      <w:pPr>
        <w:numPr>
          <w:ilvl w:val="0"/>
          <w:numId w:val="24"/>
        </w:numPr>
        <w:tabs>
          <w:tab w:val="clear" w:pos="720"/>
          <w:tab w:val="num" w:pos="990"/>
        </w:tabs>
        <w:ind w:left="990"/>
      </w:pPr>
      <w:r w:rsidRPr="00A00138">
        <w:t>Admin-only functionality for adding images via URL or upload.</w:t>
      </w:r>
    </w:p>
    <w:p w:rsidR="00A00138" w:rsidRPr="00A00138" w:rsidRDefault="00A00138" w:rsidP="00A92828">
      <w:pPr>
        <w:numPr>
          <w:ilvl w:val="0"/>
          <w:numId w:val="24"/>
        </w:numPr>
        <w:tabs>
          <w:tab w:val="clear" w:pos="720"/>
          <w:tab w:val="num" w:pos="990"/>
        </w:tabs>
        <w:ind w:left="990"/>
      </w:pPr>
      <w:r w:rsidRPr="00A00138">
        <w:t>Modal for entering image details.</w:t>
      </w:r>
    </w:p>
    <w:p w:rsidR="00A00138" w:rsidRPr="00A00138" w:rsidRDefault="00A00138" w:rsidP="00A92828">
      <w:pPr>
        <w:pStyle w:val="ListParagraph"/>
        <w:numPr>
          <w:ilvl w:val="0"/>
          <w:numId w:val="15"/>
        </w:numPr>
        <w:ind w:left="540" w:hanging="270"/>
      </w:pPr>
      <w:r w:rsidRPr="003001E5">
        <w:rPr>
          <w:b/>
          <w:bCs/>
        </w:rPr>
        <w:t>Key Concepts</w:t>
      </w:r>
      <w:r w:rsidRPr="00A00138">
        <w:t>:</w:t>
      </w:r>
    </w:p>
    <w:p w:rsidR="00A00138" w:rsidRPr="00A00138" w:rsidRDefault="00A00138" w:rsidP="00A92828">
      <w:pPr>
        <w:numPr>
          <w:ilvl w:val="0"/>
          <w:numId w:val="25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Data Persistence</w:t>
      </w:r>
      <w:r w:rsidRPr="00A00138">
        <w:t>: Images stored in localStorage.</w:t>
      </w:r>
    </w:p>
    <w:p w:rsidR="00A00138" w:rsidRPr="00A00138" w:rsidRDefault="00A00138" w:rsidP="00A92828">
      <w:pPr>
        <w:numPr>
          <w:ilvl w:val="0"/>
          <w:numId w:val="25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Conditional Rendering</w:t>
      </w:r>
      <w:r w:rsidRPr="00A00138">
        <w:t>: Admin privileges control visibility of features.</w:t>
      </w:r>
    </w:p>
    <w:p w:rsidR="008C70EF" w:rsidRDefault="00A00138" w:rsidP="00A92828">
      <w:pPr>
        <w:numPr>
          <w:ilvl w:val="0"/>
          <w:numId w:val="25"/>
        </w:numPr>
        <w:tabs>
          <w:tab w:val="clear" w:pos="720"/>
          <w:tab w:val="num" w:pos="990"/>
        </w:tabs>
        <w:ind w:left="990"/>
      </w:pPr>
      <w:r w:rsidRPr="00A00138">
        <w:rPr>
          <w:b/>
          <w:bCs/>
        </w:rPr>
        <w:t>File Handling</w:t>
      </w:r>
      <w:r w:rsidRPr="00A00138">
        <w:t>: Converts uploaded files for storage.</w:t>
      </w:r>
    </w:p>
    <w:p w:rsidR="00685B4E" w:rsidRPr="00636AE5" w:rsidRDefault="00636AE5" w:rsidP="00AE3003">
      <w:pPr>
        <w:pStyle w:val="Heading1"/>
        <w:ind w:hanging="6480"/>
        <w:rPr>
          <w:sz w:val="40"/>
          <w:szCs w:val="40"/>
        </w:rPr>
      </w:pPr>
      <w:bookmarkStart w:id="14" w:name="_Toc187425767"/>
      <w:r w:rsidRPr="00636AE5">
        <w:rPr>
          <w:sz w:val="40"/>
          <w:szCs w:val="40"/>
        </w:rPr>
        <w:t>Back-End Structure</w:t>
      </w:r>
      <w:bookmarkEnd w:id="14"/>
    </w:p>
    <w:p w:rsidR="003001E5" w:rsidRPr="00636AE5" w:rsidRDefault="003001E5" w:rsidP="003001E5">
      <w:r w:rsidRPr="00636AE5">
        <w:t xml:space="preserve">The back-end is built using </w:t>
      </w:r>
      <w:r w:rsidRPr="00636AE5">
        <w:rPr>
          <w:b/>
          <w:bCs/>
        </w:rPr>
        <w:t>Express.js</w:t>
      </w:r>
      <w:r w:rsidRPr="00636AE5">
        <w:t xml:space="preserve">, </w:t>
      </w:r>
      <w:r w:rsidRPr="00636AE5">
        <w:rPr>
          <w:b/>
          <w:bCs/>
        </w:rPr>
        <w:t>GraphQL</w:t>
      </w:r>
      <w:r w:rsidRPr="00636AE5">
        <w:t xml:space="preserve">, and </w:t>
      </w:r>
      <w:r w:rsidRPr="00636AE5">
        <w:rPr>
          <w:b/>
          <w:bCs/>
        </w:rPr>
        <w:t>MySQL</w:t>
      </w:r>
      <w:r w:rsidRPr="00636AE5">
        <w:t xml:space="preserve"> for a scalable and efficient architecture.</w:t>
      </w:r>
    </w:p>
    <w:p w:rsidR="003001E5" w:rsidRPr="003001E5" w:rsidRDefault="003001E5" w:rsidP="003001E5">
      <w:pPr>
        <w:pStyle w:val="Heading2"/>
        <w:rPr>
          <w:sz w:val="36"/>
        </w:rPr>
      </w:pPr>
      <w:bookmarkStart w:id="15" w:name="_Toc187425768"/>
      <w:r w:rsidRPr="003001E5">
        <w:rPr>
          <w:sz w:val="36"/>
        </w:rPr>
        <w:t>GraphQL API</w:t>
      </w:r>
      <w:bookmarkEnd w:id="15"/>
    </w:p>
    <w:p w:rsidR="003001E5" w:rsidRPr="00636AE5" w:rsidRDefault="003001E5" w:rsidP="00A92828">
      <w:pPr>
        <w:numPr>
          <w:ilvl w:val="0"/>
          <w:numId w:val="28"/>
        </w:numPr>
      </w:pPr>
      <w:r w:rsidRPr="00636AE5">
        <w:rPr>
          <w:b/>
          <w:bCs/>
        </w:rPr>
        <w:t>Purpose</w:t>
      </w:r>
      <w:r w:rsidRPr="00636AE5">
        <w:t>: Efficiently fetch data with reduced over-fetching.</w:t>
      </w:r>
    </w:p>
    <w:p w:rsidR="003001E5" w:rsidRPr="00636AE5" w:rsidRDefault="003001E5" w:rsidP="00A92828">
      <w:pPr>
        <w:numPr>
          <w:ilvl w:val="0"/>
          <w:numId w:val="28"/>
        </w:numPr>
      </w:pPr>
      <w:r w:rsidRPr="00636AE5">
        <w:rPr>
          <w:b/>
          <w:bCs/>
        </w:rPr>
        <w:t>Features</w:t>
      </w:r>
      <w:r w:rsidRPr="00636AE5">
        <w:t>:</w:t>
      </w:r>
    </w:p>
    <w:p w:rsidR="003001E5" w:rsidRPr="00636AE5" w:rsidRDefault="003001E5" w:rsidP="00A92828">
      <w:pPr>
        <w:numPr>
          <w:ilvl w:val="1"/>
          <w:numId w:val="28"/>
        </w:numPr>
      </w:pPr>
      <w:r w:rsidRPr="00636AE5">
        <w:t>Queries for fetching villages and detailed data.</w:t>
      </w:r>
    </w:p>
    <w:p w:rsidR="003001E5" w:rsidRPr="00636AE5" w:rsidRDefault="003001E5" w:rsidP="00A92828">
      <w:pPr>
        <w:numPr>
          <w:ilvl w:val="1"/>
          <w:numId w:val="28"/>
        </w:numPr>
      </w:pPr>
      <w:r w:rsidRPr="00636AE5">
        <w:t>Mutations for adding, updating, and deleting villages.</w:t>
      </w:r>
    </w:p>
    <w:p w:rsidR="003001E5" w:rsidRPr="00636AE5" w:rsidRDefault="003001E5" w:rsidP="00A92828">
      <w:pPr>
        <w:numPr>
          <w:ilvl w:val="0"/>
          <w:numId w:val="28"/>
        </w:numPr>
      </w:pPr>
      <w:r w:rsidRPr="00636AE5">
        <w:rPr>
          <w:b/>
          <w:bCs/>
        </w:rPr>
        <w:t>Concepts</w:t>
      </w:r>
      <w:r w:rsidRPr="00636AE5">
        <w:t>:</w:t>
      </w:r>
    </w:p>
    <w:p w:rsidR="003001E5" w:rsidRPr="00636AE5" w:rsidRDefault="003001E5" w:rsidP="00A92828">
      <w:pPr>
        <w:numPr>
          <w:ilvl w:val="1"/>
          <w:numId w:val="28"/>
        </w:numPr>
      </w:pPr>
      <w:r w:rsidRPr="00636AE5">
        <w:rPr>
          <w:b/>
          <w:bCs/>
        </w:rPr>
        <w:t>Schema Design</w:t>
      </w:r>
      <w:r w:rsidRPr="00636AE5">
        <w:t>: Defines queries and mutations.</w:t>
      </w:r>
    </w:p>
    <w:p w:rsidR="003001E5" w:rsidRDefault="003001E5" w:rsidP="00A92828">
      <w:pPr>
        <w:numPr>
          <w:ilvl w:val="1"/>
          <w:numId w:val="28"/>
        </w:numPr>
      </w:pPr>
      <w:r w:rsidRPr="00636AE5">
        <w:rPr>
          <w:b/>
          <w:bCs/>
        </w:rPr>
        <w:t>Apollo Client Integration</w:t>
      </w:r>
      <w:r w:rsidRPr="00636AE5">
        <w:t>: Simplifies front-end requests.</w:t>
      </w:r>
    </w:p>
    <w:p w:rsidR="003001E5" w:rsidRDefault="003001E5" w:rsidP="003001E5"/>
    <w:p w:rsidR="003001E5" w:rsidRDefault="003001E5" w:rsidP="003001E5"/>
    <w:p w:rsidR="003001E5" w:rsidRDefault="003001E5" w:rsidP="003001E5"/>
    <w:p w:rsidR="003001E5" w:rsidRDefault="003001E5" w:rsidP="003001E5"/>
    <w:p w:rsidR="003001E5" w:rsidRPr="00636AE5" w:rsidRDefault="003001E5" w:rsidP="003001E5"/>
    <w:p w:rsidR="003001E5" w:rsidRPr="003001E5" w:rsidRDefault="003001E5" w:rsidP="003001E5">
      <w:pPr>
        <w:pStyle w:val="Heading2"/>
        <w:rPr>
          <w:sz w:val="36"/>
        </w:rPr>
      </w:pPr>
      <w:bookmarkStart w:id="16" w:name="_Toc187425769"/>
      <w:r w:rsidRPr="003001E5">
        <w:rPr>
          <w:sz w:val="36"/>
        </w:rPr>
        <w:lastRenderedPageBreak/>
        <w:t>WebSocket Server</w:t>
      </w:r>
      <w:bookmarkEnd w:id="16"/>
    </w:p>
    <w:p w:rsidR="003001E5" w:rsidRPr="00636AE5" w:rsidRDefault="003001E5" w:rsidP="00A92828">
      <w:pPr>
        <w:numPr>
          <w:ilvl w:val="0"/>
          <w:numId w:val="29"/>
        </w:numPr>
      </w:pPr>
      <w:r w:rsidRPr="00636AE5">
        <w:rPr>
          <w:b/>
          <w:bCs/>
        </w:rPr>
        <w:t>Purpose</w:t>
      </w:r>
      <w:r w:rsidRPr="00636AE5">
        <w:t>: Enables real-time updates for the chat system.</w:t>
      </w:r>
    </w:p>
    <w:p w:rsidR="003001E5" w:rsidRPr="00636AE5" w:rsidRDefault="003001E5" w:rsidP="00A92828">
      <w:pPr>
        <w:numPr>
          <w:ilvl w:val="0"/>
          <w:numId w:val="29"/>
        </w:numPr>
      </w:pPr>
      <w:r w:rsidRPr="00636AE5">
        <w:rPr>
          <w:b/>
          <w:bCs/>
        </w:rPr>
        <w:t>Features</w:t>
      </w:r>
      <w:r w:rsidRPr="00636AE5">
        <w:t>:</w:t>
      </w:r>
    </w:p>
    <w:p w:rsidR="003001E5" w:rsidRPr="00636AE5" w:rsidRDefault="003001E5" w:rsidP="00A92828">
      <w:pPr>
        <w:numPr>
          <w:ilvl w:val="1"/>
          <w:numId w:val="29"/>
        </w:numPr>
      </w:pPr>
      <w:r w:rsidRPr="00636AE5">
        <w:t>Dynamic message management.</w:t>
      </w:r>
    </w:p>
    <w:p w:rsidR="003001E5" w:rsidRPr="00636AE5" w:rsidRDefault="003001E5" w:rsidP="00A92828">
      <w:pPr>
        <w:numPr>
          <w:ilvl w:val="1"/>
          <w:numId w:val="29"/>
        </w:numPr>
      </w:pPr>
      <w:r w:rsidRPr="00636AE5">
        <w:t>Broadcasts updates to all connected clients.</w:t>
      </w:r>
    </w:p>
    <w:p w:rsidR="003001E5" w:rsidRPr="00636AE5" w:rsidRDefault="003001E5" w:rsidP="00A92828">
      <w:pPr>
        <w:numPr>
          <w:ilvl w:val="0"/>
          <w:numId w:val="29"/>
        </w:numPr>
      </w:pPr>
      <w:r w:rsidRPr="00636AE5">
        <w:rPr>
          <w:b/>
          <w:bCs/>
        </w:rPr>
        <w:t>Concepts</w:t>
      </w:r>
      <w:r w:rsidRPr="00636AE5">
        <w:t>:</w:t>
      </w:r>
    </w:p>
    <w:p w:rsidR="003001E5" w:rsidRPr="00636AE5" w:rsidRDefault="003001E5" w:rsidP="00A92828">
      <w:pPr>
        <w:numPr>
          <w:ilvl w:val="1"/>
          <w:numId w:val="29"/>
        </w:numPr>
      </w:pPr>
      <w:r w:rsidRPr="00636AE5">
        <w:rPr>
          <w:b/>
          <w:bCs/>
        </w:rPr>
        <w:t>Persistent Storage</w:t>
      </w:r>
      <w:r w:rsidRPr="00636AE5">
        <w:t>: Saves messages to a JSON file.</w:t>
      </w:r>
    </w:p>
    <w:p w:rsidR="003001E5" w:rsidRPr="00636AE5" w:rsidRDefault="003001E5" w:rsidP="00A92828">
      <w:pPr>
        <w:numPr>
          <w:ilvl w:val="1"/>
          <w:numId w:val="29"/>
        </w:numPr>
      </w:pPr>
      <w:r w:rsidRPr="00636AE5">
        <w:rPr>
          <w:b/>
          <w:bCs/>
        </w:rPr>
        <w:t>Broadcasting</w:t>
      </w:r>
      <w:r w:rsidRPr="00636AE5">
        <w:t>: Sends updates to multiple WebSocket clients.</w:t>
      </w:r>
    </w:p>
    <w:p w:rsidR="003001E5" w:rsidRPr="003001E5" w:rsidRDefault="003001E5" w:rsidP="003001E5">
      <w:pPr>
        <w:pStyle w:val="Heading2"/>
        <w:rPr>
          <w:sz w:val="36"/>
        </w:rPr>
      </w:pPr>
      <w:bookmarkStart w:id="17" w:name="_Toc187425770"/>
      <w:r w:rsidRPr="003001E5">
        <w:rPr>
          <w:sz w:val="36"/>
        </w:rPr>
        <w:t>Database</w:t>
      </w:r>
      <w:bookmarkEnd w:id="17"/>
    </w:p>
    <w:p w:rsidR="003001E5" w:rsidRPr="00636AE5" w:rsidRDefault="003001E5" w:rsidP="00A92828">
      <w:pPr>
        <w:numPr>
          <w:ilvl w:val="0"/>
          <w:numId w:val="30"/>
        </w:numPr>
      </w:pPr>
      <w:r w:rsidRPr="00636AE5">
        <w:rPr>
          <w:b/>
          <w:bCs/>
        </w:rPr>
        <w:t>Current Setup</w:t>
      </w:r>
      <w:r w:rsidRPr="00636AE5">
        <w:t xml:space="preserve">: Uses </w:t>
      </w:r>
      <w:r w:rsidRPr="00636AE5">
        <w:rPr>
          <w:b/>
          <w:bCs/>
        </w:rPr>
        <w:t>localStorage</w:t>
      </w:r>
      <w:r w:rsidRPr="00636AE5">
        <w:t xml:space="preserve"> for:</w:t>
      </w:r>
    </w:p>
    <w:p w:rsidR="003001E5" w:rsidRPr="00636AE5" w:rsidRDefault="003001E5" w:rsidP="00A92828">
      <w:pPr>
        <w:numPr>
          <w:ilvl w:val="1"/>
          <w:numId w:val="30"/>
        </w:numPr>
      </w:pPr>
      <w:r w:rsidRPr="00636AE5">
        <w:t>User data (usernames, passwords, roles).</w:t>
      </w:r>
    </w:p>
    <w:p w:rsidR="003001E5" w:rsidRPr="00636AE5" w:rsidRDefault="003001E5" w:rsidP="00A92828">
      <w:pPr>
        <w:numPr>
          <w:ilvl w:val="1"/>
          <w:numId w:val="30"/>
        </w:numPr>
      </w:pPr>
      <w:r w:rsidRPr="00636AE5">
        <w:t>Chat messages (grouped by admin).</w:t>
      </w:r>
    </w:p>
    <w:p w:rsidR="003001E5" w:rsidRPr="00636AE5" w:rsidRDefault="003001E5" w:rsidP="00A92828">
      <w:pPr>
        <w:numPr>
          <w:ilvl w:val="1"/>
          <w:numId w:val="30"/>
        </w:numPr>
      </w:pPr>
      <w:r w:rsidRPr="00636AE5">
        <w:t>Gallery items (image details).</w:t>
      </w:r>
    </w:p>
    <w:p w:rsidR="003001E5" w:rsidRPr="00636AE5" w:rsidRDefault="003001E5" w:rsidP="00A92828">
      <w:pPr>
        <w:numPr>
          <w:ilvl w:val="0"/>
          <w:numId w:val="30"/>
        </w:numPr>
      </w:pPr>
      <w:r w:rsidRPr="00636AE5">
        <w:rPr>
          <w:b/>
          <w:bCs/>
        </w:rPr>
        <w:t>Future Plans</w:t>
      </w:r>
      <w:r w:rsidRPr="00636AE5">
        <w:t xml:space="preserve">: Transition to </w:t>
      </w:r>
      <w:r w:rsidRPr="00636AE5">
        <w:rPr>
          <w:b/>
          <w:bCs/>
        </w:rPr>
        <w:t>MySQL</w:t>
      </w:r>
      <w:r w:rsidRPr="00636AE5">
        <w:t xml:space="preserve"> for robust, scalable data management.</w:t>
      </w:r>
    </w:p>
    <w:p w:rsidR="003001E5" w:rsidRPr="003001E5" w:rsidRDefault="003001E5" w:rsidP="003001E5">
      <w:pPr>
        <w:pStyle w:val="Heading2"/>
        <w:rPr>
          <w:sz w:val="36"/>
        </w:rPr>
      </w:pPr>
      <w:bookmarkStart w:id="18" w:name="_Toc187425771"/>
      <w:r w:rsidRPr="003001E5">
        <w:rPr>
          <w:sz w:val="36"/>
        </w:rPr>
        <w:t>MySQL Integration</w:t>
      </w:r>
      <w:bookmarkEnd w:id="18"/>
    </w:p>
    <w:p w:rsidR="003001E5" w:rsidRPr="00636AE5" w:rsidRDefault="003001E5" w:rsidP="00A92828">
      <w:pPr>
        <w:numPr>
          <w:ilvl w:val="0"/>
          <w:numId w:val="31"/>
        </w:numPr>
      </w:pPr>
      <w:r w:rsidRPr="00636AE5">
        <w:rPr>
          <w:b/>
          <w:bCs/>
        </w:rPr>
        <w:t>Purpose</w:t>
      </w:r>
      <w:r w:rsidRPr="00636AE5">
        <w:t>: Stores villages and demographic data.</w:t>
      </w:r>
    </w:p>
    <w:p w:rsidR="003001E5" w:rsidRPr="00636AE5" w:rsidRDefault="003001E5" w:rsidP="00A92828">
      <w:pPr>
        <w:numPr>
          <w:ilvl w:val="0"/>
          <w:numId w:val="31"/>
        </w:numPr>
      </w:pPr>
      <w:r w:rsidRPr="00636AE5">
        <w:rPr>
          <w:b/>
          <w:bCs/>
        </w:rPr>
        <w:t>Features</w:t>
      </w:r>
      <w:r w:rsidRPr="00636AE5">
        <w:t>:</w:t>
      </w:r>
    </w:p>
    <w:p w:rsidR="003001E5" w:rsidRPr="00636AE5" w:rsidRDefault="003001E5" w:rsidP="00A92828">
      <w:pPr>
        <w:numPr>
          <w:ilvl w:val="1"/>
          <w:numId w:val="31"/>
        </w:numPr>
      </w:pPr>
      <w:r w:rsidRPr="00636AE5">
        <w:t>Tables for village details, demographic data, and tags.</w:t>
      </w:r>
    </w:p>
    <w:p w:rsidR="003001E5" w:rsidRPr="00636AE5" w:rsidRDefault="003001E5" w:rsidP="00A92828">
      <w:pPr>
        <w:numPr>
          <w:ilvl w:val="1"/>
          <w:numId w:val="31"/>
        </w:numPr>
      </w:pPr>
      <w:r w:rsidRPr="00636AE5">
        <w:t>Data retrieval and updates via GraphQL resolvers.</w:t>
      </w:r>
    </w:p>
    <w:p w:rsidR="003001E5" w:rsidRPr="00636AE5" w:rsidRDefault="003001E5" w:rsidP="00A92828">
      <w:pPr>
        <w:numPr>
          <w:ilvl w:val="0"/>
          <w:numId w:val="31"/>
        </w:numPr>
      </w:pPr>
      <w:r w:rsidRPr="00636AE5">
        <w:rPr>
          <w:b/>
          <w:bCs/>
        </w:rPr>
        <w:t>Concepts</w:t>
      </w:r>
      <w:r w:rsidRPr="00636AE5">
        <w:t>:</w:t>
      </w:r>
    </w:p>
    <w:p w:rsidR="003001E5" w:rsidRPr="00636AE5" w:rsidRDefault="003001E5" w:rsidP="00A92828">
      <w:pPr>
        <w:numPr>
          <w:ilvl w:val="1"/>
          <w:numId w:val="31"/>
        </w:numPr>
      </w:pPr>
      <w:r w:rsidRPr="00636AE5">
        <w:rPr>
          <w:b/>
          <w:bCs/>
        </w:rPr>
        <w:t>Relational Schema</w:t>
      </w:r>
      <w:r w:rsidRPr="00636AE5">
        <w:t>: Defines structured data relationships.</w:t>
      </w:r>
    </w:p>
    <w:p w:rsidR="003001E5" w:rsidRPr="00636AE5" w:rsidRDefault="003001E5" w:rsidP="00A92828">
      <w:pPr>
        <w:numPr>
          <w:ilvl w:val="1"/>
          <w:numId w:val="31"/>
        </w:numPr>
      </w:pPr>
      <w:r w:rsidRPr="00636AE5">
        <w:rPr>
          <w:b/>
          <w:bCs/>
        </w:rPr>
        <w:t>SQL Queries</w:t>
      </w:r>
      <w:r w:rsidRPr="00636AE5">
        <w:t>: Fetch, insert, update, and delete operations.</w:t>
      </w:r>
    </w:p>
    <w:p w:rsidR="009355C2" w:rsidRDefault="009355C2" w:rsidP="009355C2"/>
    <w:p w:rsidR="00B74A10" w:rsidRDefault="00B74A10" w:rsidP="002955AB"/>
    <w:p w:rsidR="00B74A10" w:rsidRDefault="00B74A10" w:rsidP="002955AB"/>
    <w:p w:rsidR="00B74A10" w:rsidRPr="003001E5" w:rsidRDefault="001D109D" w:rsidP="003001E5">
      <w:pPr>
        <w:jc w:val="center"/>
        <w:rPr>
          <w:color w:val="EC7216" w:themeColor="accent6"/>
        </w:rPr>
      </w:pPr>
      <w:r w:rsidRPr="003001E5">
        <w:rPr>
          <w:color w:val="EC7216" w:themeColor="accent6"/>
        </w:rPr>
        <w:t>Thank</w:t>
      </w:r>
      <w:r w:rsidR="003001E5">
        <w:rPr>
          <w:color w:val="EC7216" w:themeColor="accent6"/>
        </w:rPr>
        <w:t>s</w:t>
      </w:r>
      <w:r w:rsidRPr="003001E5">
        <w:rPr>
          <w:color w:val="EC7216" w:themeColor="accent6"/>
        </w:rPr>
        <w:t xml:space="preserve"> for your time </w:t>
      </w:r>
      <w:r w:rsidRPr="003001E5">
        <w:rPr>
          <w:color w:val="EC7216" w:themeColor="accent6"/>
        </w:rPr>
        <w:sym w:font="Wingdings" w:char="F04A"/>
      </w:r>
    </w:p>
    <w:sectPr w:rsidR="00B74A10" w:rsidRPr="003001E5" w:rsidSect="00A67285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22D0" w:rsidRDefault="006D22D0" w:rsidP="005A20E2">
      <w:pPr>
        <w:spacing w:after="0"/>
      </w:pPr>
      <w:r>
        <w:separator/>
      </w:r>
    </w:p>
    <w:p w:rsidR="006D22D0" w:rsidRDefault="006D22D0"/>
    <w:p w:rsidR="006D22D0" w:rsidRDefault="006D22D0" w:rsidP="009B4773"/>
    <w:p w:rsidR="006D22D0" w:rsidRDefault="006D22D0" w:rsidP="00513832"/>
  </w:endnote>
  <w:endnote w:type="continuationSeparator" w:id="0">
    <w:p w:rsidR="006D22D0" w:rsidRDefault="006D22D0" w:rsidP="005A20E2">
      <w:pPr>
        <w:spacing w:after="0"/>
      </w:pPr>
      <w:r>
        <w:continuationSeparator/>
      </w:r>
    </w:p>
    <w:p w:rsidR="006D22D0" w:rsidRDefault="006D22D0"/>
    <w:p w:rsidR="006D22D0" w:rsidRDefault="006D22D0" w:rsidP="009B4773"/>
    <w:p w:rsidR="006D22D0" w:rsidRDefault="006D22D0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0138" w:rsidRPr="00F8411A" w:rsidRDefault="006D22D0" w:rsidP="00A00138">
    <w:pPr>
      <w:pStyle w:val="Footer"/>
    </w:pPr>
    <w:sdt>
      <w:sdtPr>
        <w:alias w:val="Report Date"/>
        <w:tag w:val=""/>
        <w:id w:val="-1485464670"/>
        <w:placeholder>
          <w:docPart w:val="B7619282449F414281950EE3412225DD"/>
        </w:placeholder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 w:fullDate="2025-01-10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A00138">
          <w:t>January 10, 2025</w:t>
        </w:r>
      </w:sdtContent>
    </w:sdt>
    <w:r w:rsidR="00A00138" w:rsidRPr="00F8411A">
      <w:tab/>
    </w:r>
    <w:r w:rsidR="00A00138" w:rsidRPr="00F8411A">
      <w:fldChar w:fldCharType="begin"/>
    </w:r>
    <w:r w:rsidR="00A00138" w:rsidRPr="00F8411A">
      <w:instrText xml:space="preserve"> PAGE   \* MERGEFORMAT </w:instrText>
    </w:r>
    <w:r w:rsidR="00A00138" w:rsidRPr="00F8411A">
      <w:fldChar w:fldCharType="separate"/>
    </w:r>
    <w:r w:rsidR="004F27AA">
      <w:rPr>
        <w:noProof/>
      </w:rPr>
      <w:t>8</w:t>
    </w:r>
    <w:r w:rsidR="00A00138" w:rsidRPr="00F8411A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0138" w:rsidRPr="00F8411A" w:rsidRDefault="006D22D0" w:rsidP="00576D85">
    <w:pPr>
      <w:pStyle w:val="Footer"/>
    </w:pPr>
    <w:sdt>
      <w:sdtPr>
        <w:alias w:val="Report Date"/>
        <w:tag w:val=""/>
        <w:id w:val="-1095781852"/>
        <w:placeholder>
          <w:docPart w:val="D404311CA70A4AC590D4499225E08B05"/>
        </w:placeholder>
        <w:dataBinding w:prefixMappings="xmlns:ns0='http://schemas.microsoft.com/office/2006/coverPageProps' " w:xpath="/ns0:CoverPageProperties[1]/ns0:PublishDate[1]" w:storeItemID="{55AF091B-3C7A-41E3-B477-F2FDAA23CFDA}"/>
        <w15:appearance w15:val="hidden"/>
        <w:date w:fullDate="2025-01-10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A00138">
          <w:t>January 10, 2025</w:t>
        </w:r>
      </w:sdtContent>
    </w:sdt>
    <w:r w:rsidR="00A00138" w:rsidRPr="00F8411A">
      <w:tab/>
    </w:r>
    <w:r w:rsidR="00A00138" w:rsidRPr="00F8411A">
      <w:fldChar w:fldCharType="begin"/>
    </w:r>
    <w:r w:rsidR="00A00138" w:rsidRPr="00F8411A">
      <w:instrText xml:space="preserve"> PAGE   \* MERGEFORMAT </w:instrText>
    </w:r>
    <w:r w:rsidR="00A00138" w:rsidRPr="00F8411A">
      <w:fldChar w:fldCharType="separate"/>
    </w:r>
    <w:r w:rsidR="004F27AA">
      <w:rPr>
        <w:noProof/>
      </w:rPr>
      <w:t>1</w:t>
    </w:r>
    <w:r w:rsidR="00A00138"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22D0" w:rsidRDefault="006D22D0" w:rsidP="005A20E2">
      <w:pPr>
        <w:spacing w:after="0"/>
      </w:pPr>
      <w:r>
        <w:separator/>
      </w:r>
    </w:p>
    <w:p w:rsidR="006D22D0" w:rsidRDefault="006D22D0"/>
    <w:p w:rsidR="006D22D0" w:rsidRDefault="006D22D0" w:rsidP="009B4773"/>
    <w:p w:rsidR="006D22D0" w:rsidRDefault="006D22D0" w:rsidP="00513832"/>
  </w:footnote>
  <w:footnote w:type="continuationSeparator" w:id="0">
    <w:p w:rsidR="006D22D0" w:rsidRDefault="006D22D0" w:rsidP="005A20E2">
      <w:pPr>
        <w:spacing w:after="0"/>
      </w:pPr>
      <w:r>
        <w:continuationSeparator/>
      </w:r>
    </w:p>
    <w:p w:rsidR="006D22D0" w:rsidRDefault="006D22D0"/>
    <w:p w:rsidR="006D22D0" w:rsidRDefault="006D22D0" w:rsidP="009B4773"/>
    <w:p w:rsidR="006D22D0" w:rsidRDefault="006D22D0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0138" w:rsidRPr="005854DB" w:rsidRDefault="006D22D0" w:rsidP="00AE3003">
    <w:pPr>
      <w:pStyle w:val="Header"/>
    </w:pPr>
    <w:sdt>
      <w:sdtPr>
        <w:rPr>
          <w:rStyle w:val="SubtleEmphasis"/>
        </w:rPr>
        <w:alias w:val="Title"/>
        <w:tag w:val=""/>
        <w:id w:val="1367024086"/>
        <w:placeholder>
          <w:docPart w:val="50C3B51C33054D17AFEE7532EC7FEF53"/>
        </w:placeholder>
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</w:sdtPr>
      <w:sdtEndPr>
        <w:rPr>
          <w:rStyle w:val="SubtleEmphasis"/>
        </w:rPr>
      </w:sdtEndPr>
      <w:sdtContent>
        <w:r w:rsidR="00A00138">
          <w:rPr>
            <w:rStyle w:val="SubtleEmphasis"/>
          </w:rPr>
          <w:t xml:space="preserve">Haneen Alhajali &amp; </w:t>
        </w:r>
        <w:r w:rsidR="00AE3003" w:rsidRPr="00AE3003">
          <w:rPr>
            <w:rStyle w:val="SubtleEmphasis"/>
          </w:rPr>
          <w:t>Shahd Yaseen</w:t>
        </w:r>
      </w:sdtContent>
    </w:sdt>
    <w:r w:rsidR="00A00138" w:rsidRPr="00A67285">
      <w:rPr>
        <w:rStyle w:val="SubtleEmphasis"/>
      </w:rPr>
      <w:br/>
    </w:r>
    <w:sdt>
      <w:sdtPr>
        <w:alias w:val="Subtitle"/>
        <w:tag w:val=""/>
        <w:id w:val="1852067448"/>
        <w:placeholder>
          <w:docPart w:val="19B66AF0A62843C5B466039D3F3CBA51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A00138">
          <w:t>Documentation</w:t>
        </w:r>
      </w:sdtContent>
    </w:sdt>
    <w:r w:rsidR="00A00138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34AB599C" wp14:editId="2C99847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arto="http://schemas.microsoft.com/office/word/2006/arto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F0CDA1">
                          <a:alpha val="50000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0138" w:rsidRDefault="00A00138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AB599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" fillcolor="#f0cda1" stroked="f">
              <v:fill opacity="32896f"/>
              <v:textbox inset="20mm,8mm">
                <w:txbxContent>
                  <w:p w:rsidR="00A00138" w:rsidRDefault="00A00138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0138" w:rsidRDefault="00A00138" w:rsidP="00A67285">
    <w:pPr>
      <w:pStyle w:val="Header"/>
      <w:spacing w:after="0"/>
    </w:pPr>
    <w:r>
      <w:ptab w:relativeTo="margin" w:alignment="center" w:leader="none"/>
    </w:r>
    <w:sdt>
      <w:sdtPr>
        <w:id w:val="968859947"/>
        <w:placeholder>
          <w:docPart w:val="CFDA37DD412148D49F5C7D3559583980"/>
        </w:placeholder>
        <w:temporary/>
        <w:showingPlcHdr/>
        <w15:appearance w15:val="hidden"/>
      </w:sdtPr>
      <w:sdtEndPr/>
      <w:sdtContent>
        <w:r>
          <w:t>[Type here]</w:t>
        </w:r>
      </w:sdtContent>
    </w:sdt>
    <w:r>
      <w:ptab w:relativeTo="margin" w:alignment="right" w:leader="none"/>
    </w:r>
    <w:sdt>
      <w:sdtPr>
        <w:id w:val="968859952"/>
        <w:placeholder>
          <w:docPart w:val="CFDA37DD412148D49F5C7D3559583980"/>
        </w:placeholder>
        <w:temporary/>
        <w:showingPlcHdr/>
        <w15:appearance w15:val="hidden"/>
      </w:sdtPr>
      <w:sdtEndPr/>
      <w:sdtContent>
        <w:r>
          <w:t>[Type here]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846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2556CE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7B308E"/>
    <w:multiLevelType w:val="multilevel"/>
    <w:tmpl w:val="FC8E5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5746A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9F5239"/>
    <w:multiLevelType w:val="multilevel"/>
    <w:tmpl w:val="ED3E13FE"/>
    <w:lvl w:ilvl="0">
      <w:start w:val="1"/>
      <w:numFmt w:val="decimal"/>
      <w:suff w:val="space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decimal"/>
      <w:suff w:val="nothing"/>
      <w:lvlText w:val="%2.%1"/>
      <w:lvlJc w:val="left"/>
      <w:pPr>
        <w:ind w:left="1440" w:hanging="1440"/>
      </w:pPr>
      <w:rPr>
        <w:rFonts w:hint="default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20A1F82"/>
    <w:multiLevelType w:val="multilevel"/>
    <w:tmpl w:val="ADFAD62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7773B3"/>
    <w:multiLevelType w:val="multilevel"/>
    <w:tmpl w:val="D8FA6F4E"/>
    <w:lvl w:ilvl="0">
      <w:start w:val="1"/>
      <w:numFmt w:val="decimal"/>
      <w:pStyle w:val="Heading1"/>
      <w:suff w:val="space"/>
      <w:lvlText w:val="%1."/>
      <w:lvlJc w:val="left"/>
      <w:pPr>
        <w:ind w:left="6480" w:hanging="144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2.%1"/>
      <w:lvlJc w:val="left"/>
      <w:pPr>
        <w:ind w:left="1440" w:hanging="144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26DC0231"/>
    <w:multiLevelType w:val="multilevel"/>
    <w:tmpl w:val="5DE8E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D55AD4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942744"/>
    <w:multiLevelType w:val="multilevel"/>
    <w:tmpl w:val="F05A661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D1767A"/>
    <w:multiLevelType w:val="hybridMultilevel"/>
    <w:tmpl w:val="E3EEDD8A"/>
    <w:lvl w:ilvl="0" w:tplc="04090009">
      <w:start w:val="1"/>
      <w:numFmt w:val="bullet"/>
      <w:lvlText w:val=""/>
      <w:lvlJc w:val="left"/>
      <w:pPr>
        <w:ind w:left="7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3973341B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B822C6"/>
    <w:multiLevelType w:val="multilevel"/>
    <w:tmpl w:val="1812B71A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5D3E51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3F4B1E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D8524D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C43D41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652D56"/>
    <w:multiLevelType w:val="hybridMultilevel"/>
    <w:tmpl w:val="3F0894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781D4B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D7335D"/>
    <w:multiLevelType w:val="multilevel"/>
    <w:tmpl w:val="1776851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6C7320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8B4EC2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21651C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062569"/>
    <w:multiLevelType w:val="multilevel"/>
    <w:tmpl w:val="E8BAC36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4B3A09"/>
    <w:multiLevelType w:val="multilevel"/>
    <w:tmpl w:val="3522E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4"/>
  </w:num>
  <w:num w:numId="5">
    <w:abstractNumId w:val="1"/>
  </w:num>
  <w:num w:numId="6">
    <w:abstractNumId w:val="21"/>
  </w:num>
  <w:num w:numId="7">
    <w:abstractNumId w:val="0"/>
  </w:num>
  <w:num w:numId="8">
    <w:abstractNumId w:val="8"/>
  </w:num>
  <w:num w:numId="9">
    <w:abstractNumId w:val="10"/>
  </w:num>
  <w:num w:numId="10">
    <w:abstractNumId w:val="30"/>
  </w:num>
  <w:num w:numId="11">
    <w:abstractNumId w:val="11"/>
  </w:num>
  <w:num w:numId="12">
    <w:abstractNumId w:val="23"/>
  </w:num>
  <w:num w:numId="13">
    <w:abstractNumId w:val="28"/>
  </w:num>
  <w:num w:numId="14">
    <w:abstractNumId w:val="7"/>
  </w:num>
  <w:num w:numId="15">
    <w:abstractNumId w:val="15"/>
  </w:num>
  <w:num w:numId="16">
    <w:abstractNumId w:val="26"/>
  </w:num>
  <w:num w:numId="17">
    <w:abstractNumId w:val="22"/>
  </w:num>
  <w:num w:numId="18">
    <w:abstractNumId w:val="19"/>
  </w:num>
  <w:num w:numId="19">
    <w:abstractNumId w:val="4"/>
  </w:num>
  <w:num w:numId="20">
    <w:abstractNumId w:val="18"/>
  </w:num>
  <w:num w:numId="21">
    <w:abstractNumId w:val="24"/>
  </w:num>
  <w:num w:numId="22">
    <w:abstractNumId w:val="12"/>
  </w:num>
  <w:num w:numId="23">
    <w:abstractNumId w:val="20"/>
  </w:num>
  <w:num w:numId="24">
    <w:abstractNumId w:val="27"/>
  </w:num>
  <w:num w:numId="25">
    <w:abstractNumId w:val="16"/>
  </w:num>
  <w:num w:numId="26">
    <w:abstractNumId w:val="17"/>
  </w:num>
  <w:num w:numId="27">
    <w:abstractNumId w:val="5"/>
  </w:num>
  <w:num w:numId="28">
    <w:abstractNumId w:val="25"/>
  </w:num>
  <w:num w:numId="29">
    <w:abstractNumId w:val="13"/>
  </w:num>
  <w:num w:numId="30">
    <w:abstractNumId w:val="9"/>
  </w:num>
  <w:num w:numId="31">
    <w:abstractNumId w:val="2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3B9"/>
    <w:rsid w:val="0000092E"/>
    <w:rsid w:val="00000FFD"/>
    <w:rsid w:val="000116DE"/>
    <w:rsid w:val="00012A83"/>
    <w:rsid w:val="00017C3C"/>
    <w:rsid w:val="00021F2E"/>
    <w:rsid w:val="0002655B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5DA2"/>
    <w:rsid w:val="000C0B64"/>
    <w:rsid w:val="000C1C28"/>
    <w:rsid w:val="000C5872"/>
    <w:rsid w:val="000E0979"/>
    <w:rsid w:val="000E1544"/>
    <w:rsid w:val="001155CE"/>
    <w:rsid w:val="001225D9"/>
    <w:rsid w:val="00124370"/>
    <w:rsid w:val="00126C2E"/>
    <w:rsid w:val="00160392"/>
    <w:rsid w:val="001A5429"/>
    <w:rsid w:val="001D109D"/>
    <w:rsid w:val="001D1C22"/>
    <w:rsid w:val="001E11F1"/>
    <w:rsid w:val="001E1E58"/>
    <w:rsid w:val="00206719"/>
    <w:rsid w:val="00217A5A"/>
    <w:rsid w:val="00240312"/>
    <w:rsid w:val="00247B17"/>
    <w:rsid w:val="00252E4A"/>
    <w:rsid w:val="002642A8"/>
    <w:rsid w:val="002955AB"/>
    <w:rsid w:val="002A137B"/>
    <w:rsid w:val="002A17CD"/>
    <w:rsid w:val="002F7B46"/>
    <w:rsid w:val="003001E5"/>
    <w:rsid w:val="0031130D"/>
    <w:rsid w:val="00314A6F"/>
    <w:rsid w:val="00334394"/>
    <w:rsid w:val="003403B9"/>
    <w:rsid w:val="00343EAE"/>
    <w:rsid w:val="00346D1C"/>
    <w:rsid w:val="00347AF5"/>
    <w:rsid w:val="00360F98"/>
    <w:rsid w:val="00362478"/>
    <w:rsid w:val="00362CFE"/>
    <w:rsid w:val="00374421"/>
    <w:rsid w:val="003A1203"/>
    <w:rsid w:val="003B5758"/>
    <w:rsid w:val="003D3934"/>
    <w:rsid w:val="003D59A7"/>
    <w:rsid w:val="003E78A7"/>
    <w:rsid w:val="003F0714"/>
    <w:rsid w:val="003F13B0"/>
    <w:rsid w:val="003F5F4A"/>
    <w:rsid w:val="00403423"/>
    <w:rsid w:val="004262DD"/>
    <w:rsid w:val="0042646F"/>
    <w:rsid w:val="00435096"/>
    <w:rsid w:val="004409D3"/>
    <w:rsid w:val="004411FB"/>
    <w:rsid w:val="00443212"/>
    <w:rsid w:val="00493EC0"/>
    <w:rsid w:val="00495909"/>
    <w:rsid w:val="004B5251"/>
    <w:rsid w:val="004C0453"/>
    <w:rsid w:val="004C57B0"/>
    <w:rsid w:val="004C7B3E"/>
    <w:rsid w:val="004D54A2"/>
    <w:rsid w:val="004F2352"/>
    <w:rsid w:val="004F27AA"/>
    <w:rsid w:val="005079A0"/>
    <w:rsid w:val="005133B8"/>
    <w:rsid w:val="00513832"/>
    <w:rsid w:val="00526C37"/>
    <w:rsid w:val="005301E0"/>
    <w:rsid w:val="00533047"/>
    <w:rsid w:val="00576D85"/>
    <w:rsid w:val="00577B45"/>
    <w:rsid w:val="005854DB"/>
    <w:rsid w:val="005919AF"/>
    <w:rsid w:val="005A20E2"/>
    <w:rsid w:val="005B6A1A"/>
    <w:rsid w:val="005C1C3C"/>
    <w:rsid w:val="005D2146"/>
    <w:rsid w:val="005F6388"/>
    <w:rsid w:val="006076F5"/>
    <w:rsid w:val="006235AF"/>
    <w:rsid w:val="006329E1"/>
    <w:rsid w:val="00633E73"/>
    <w:rsid w:val="00636AE5"/>
    <w:rsid w:val="00655308"/>
    <w:rsid w:val="00656916"/>
    <w:rsid w:val="00664450"/>
    <w:rsid w:val="00685B4E"/>
    <w:rsid w:val="006936EB"/>
    <w:rsid w:val="006A6112"/>
    <w:rsid w:val="006B2383"/>
    <w:rsid w:val="006D0144"/>
    <w:rsid w:val="006D22D0"/>
    <w:rsid w:val="006E3FC8"/>
    <w:rsid w:val="006F38DB"/>
    <w:rsid w:val="007018C1"/>
    <w:rsid w:val="007157EF"/>
    <w:rsid w:val="0073670F"/>
    <w:rsid w:val="00740FCE"/>
    <w:rsid w:val="00753E67"/>
    <w:rsid w:val="00771236"/>
    <w:rsid w:val="00774D07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E6E53"/>
    <w:rsid w:val="007F793B"/>
    <w:rsid w:val="00813EC8"/>
    <w:rsid w:val="00817F8C"/>
    <w:rsid w:val="00833090"/>
    <w:rsid w:val="0083428B"/>
    <w:rsid w:val="008726AE"/>
    <w:rsid w:val="00876F99"/>
    <w:rsid w:val="008820B3"/>
    <w:rsid w:val="00886169"/>
    <w:rsid w:val="0089410F"/>
    <w:rsid w:val="008965F6"/>
    <w:rsid w:val="008A2B5E"/>
    <w:rsid w:val="008B2765"/>
    <w:rsid w:val="008C70EF"/>
    <w:rsid w:val="008D3386"/>
    <w:rsid w:val="008F6EB0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86D39"/>
    <w:rsid w:val="009A3B33"/>
    <w:rsid w:val="009A45A0"/>
    <w:rsid w:val="009A49D4"/>
    <w:rsid w:val="009B35B5"/>
    <w:rsid w:val="009B4773"/>
    <w:rsid w:val="009D2556"/>
    <w:rsid w:val="009E177E"/>
    <w:rsid w:val="009F6EB4"/>
    <w:rsid w:val="00A00138"/>
    <w:rsid w:val="00A020DA"/>
    <w:rsid w:val="00A47EF0"/>
    <w:rsid w:val="00A630FD"/>
    <w:rsid w:val="00A67285"/>
    <w:rsid w:val="00A74908"/>
    <w:rsid w:val="00A91213"/>
    <w:rsid w:val="00A92828"/>
    <w:rsid w:val="00A93F08"/>
    <w:rsid w:val="00A960DC"/>
    <w:rsid w:val="00AA29B1"/>
    <w:rsid w:val="00AA387F"/>
    <w:rsid w:val="00AA66D7"/>
    <w:rsid w:val="00AC3653"/>
    <w:rsid w:val="00AE0241"/>
    <w:rsid w:val="00AE3003"/>
    <w:rsid w:val="00AE5008"/>
    <w:rsid w:val="00B26302"/>
    <w:rsid w:val="00B37B3B"/>
    <w:rsid w:val="00B44C47"/>
    <w:rsid w:val="00B57756"/>
    <w:rsid w:val="00B57F4F"/>
    <w:rsid w:val="00B65BE3"/>
    <w:rsid w:val="00B74A10"/>
    <w:rsid w:val="00B7636D"/>
    <w:rsid w:val="00B80CF1"/>
    <w:rsid w:val="00BA2A38"/>
    <w:rsid w:val="00BA31C4"/>
    <w:rsid w:val="00BB02E6"/>
    <w:rsid w:val="00BD0C60"/>
    <w:rsid w:val="00BF6A54"/>
    <w:rsid w:val="00C17BCF"/>
    <w:rsid w:val="00C3246A"/>
    <w:rsid w:val="00C65564"/>
    <w:rsid w:val="00C8058B"/>
    <w:rsid w:val="00CA0D5D"/>
    <w:rsid w:val="00CA61D8"/>
    <w:rsid w:val="00CD1D98"/>
    <w:rsid w:val="00CF1267"/>
    <w:rsid w:val="00D07464"/>
    <w:rsid w:val="00D13200"/>
    <w:rsid w:val="00D21CEF"/>
    <w:rsid w:val="00D26769"/>
    <w:rsid w:val="00D27AF8"/>
    <w:rsid w:val="00D6543F"/>
    <w:rsid w:val="00D74E0C"/>
    <w:rsid w:val="00D94688"/>
    <w:rsid w:val="00DB5A2E"/>
    <w:rsid w:val="00DC0528"/>
    <w:rsid w:val="00DC0876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63FFC"/>
    <w:rsid w:val="00E72836"/>
    <w:rsid w:val="00E75006"/>
    <w:rsid w:val="00E84350"/>
    <w:rsid w:val="00E85863"/>
    <w:rsid w:val="00E91AE4"/>
    <w:rsid w:val="00EA431D"/>
    <w:rsid w:val="00EC4BCD"/>
    <w:rsid w:val="00EE2F72"/>
    <w:rsid w:val="00F217D3"/>
    <w:rsid w:val="00F23B44"/>
    <w:rsid w:val="00F33F5E"/>
    <w:rsid w:val="00F60840"/>
    <w:rsid w:val="00F75B86"/>
    <w:rsid w:val="00F77933"/>
    <w:rsid w:val="00F8411A"/>
    <w:rsid w:val="00FC1405"/>
    <w:rsid w:val="00FD31DE"/>
    <w:rsid w:val="00FF0913"/>
    <w:rsid w:val="00FF71C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285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numPr>
        <w:numId w:val="9"/>
      </w:numPr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numPr>
        <w:ilvl w:val="1"/>
        <w:numId w:val="9"/>
      </w:num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685B4E"/>
    <w:pPr>
      <w:numPr>
        <w:numId w:val="6"/>
      </w:numPr>
      <w:spacing w:before="0" w:line="276" w:lineRule="auto"/>
    </w:pPr>
  </w:style>
  <w:style w:type="character" w:styleId="Strong">
    <w:name w:val="Strong"/>
    <w:basedOn w:val="DefaultParagraphFont"/>
    <w:uiPriority w:val="22"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rsid w:val="00685B4E"/>
    <w:pPr>
      <w:numPr>
        <w:ilvl w:val="1"/>
        <w:numId w:val="6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styleId="TOC3">
    <w:name w:val="toc 3"/>
    <w:basedOn w:val="Normal"/>
    <w:next w:val="Normal"/>
    <w:autoRedefine/>
    <w:uiPriority w:val="39"/>
    <w:unhideWhenUsed/>
    <w:rsid w:val="007E6E53"/>
    <w:pPr>
      <w:spacing w:before="0" w:after="100" w:line="259" w:lineRule="auto"/>
      <w:ind w:left="440"/>
    </w:pPr>
    <w:rPr>
      <w:rFonts w:eastAsiaTheme="minorEastAsia" w:cs="Times New Roman"/>
      <w:color w:val="auto"/>
      <w:sz w:val="22"/>
    </w:rPr>
  </w:style>
  <w:style w:type="table" w:styleId="GridTable3">
    <w:name w:val="Grid Table 3"/>
    <w:basedOn w:val="TableNormal"/>
    <w:uiPriority w:val="48"/>
    <w:rsid w:val="00B74A1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B74A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B74A1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">
    <w:name w:val="List Table 6 Colorful"/>
    <w:basedOn w:val="TableNormal"/>
    <w:uiPriority w:val="51"/>
    <w:rsid w:val="00B74A1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7Colorful">
    <w:name w:val="List Table 7 Colorful"/>
    <w:basedOn w:val="TableNormal"/>
    <w:uiPriority w:val="52"/>
    <w:rsid w:val="00B74A1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74A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mord">
    <w:name w:val="mord"/>
    <w:basedOn w:val="DefaultParagraphFont"/>
    <w:rsid w:val="005133B8"/>
  </w:style>
  <w:style w:type="character" w:customStyle="1" w:styleId="mrel">
    <w:name w:val="mrel"/>
    <w:basedOn w:val="DefaultParagraphFont"/>
    <w:rsid w:val="005133B8"/>
  </w:style>
  <w:style w:type="character" w:customStyle="1" w:styleId="mbin">
    <w:name w:val="mbin"/>
    <w:basedOn w:val="DefaultParagraphFont"/>
    <w:rsid w:val="005133B8"/>
  </w:style>
  <w:style w:type="character" w:customStyle="1" w:styleId="mpunct">
    <w:name w:val="mpunct"/>
    <w:basedOn w:val="DefaultParagraphFont"/>
    <w:rsid w:val="005133B8"/>
  </w:style>
  <w:style w:type="character" w:customStyle="1" w:styleId="vlist-s">
    <w:name w:val="vlist-s"/>
    <w:basedOn w:val="DefaultParagraphFont"/>
    <w:rsid w:val="005133B8"/>
  </w:style>
  <w:style w:type="paragraph" w:styleId="Caption">
    <w:name w:val="caption"/>
    <w:basedOn w:val="Normal"/>
    <w:next w:val="Normal"/>
    <w:uiPriority w:val="35"/>
    <w:unhideWhenUsed/>
    <w:qFormat/>
    <w:rsid w:val="004D54A2"/>
    <w:pPr>
      <w:spacing w:before="0" w:after="200" w:line="240" w:lineRule="auto"/>
    </w:pPr>
    <w:rPr>
      <w:i/>
      <w:iCs/>
      <w:color w:val="00292E" w:themeColor="text2"/>
      <w:sz w:val="18"/>
      <w:szCs w:val="18"/>
    </w:rPr>
  </w:style>
  <w:style w:type="paragraph" w:customStyle="1" w:styleId="3">
    <w:name w:val="عنوان 3"/>
    <w:basedOn w:val="Normal"/>
    <w:rsid w:val="009A49D4"/>
    <w:pPr>
      <w:numPr>
        <w:ilvl w:val="2"/>
        <w:numId w:val="8"/>
      </w:numPr>
    </w:pPr>
  </w:style>
  <w:style w:type="paragraph" w:customStyle="1" w:styleId="4">
    <w:name w:val="عنوان 4"/>
    <w:basedOn w:val="Normal"/>
    <w:rsid w:val="009A49D4"/>
    <w:pPr>
      <w:numPr>
        <w:ilvl w:val="3"/>
        <w:numId w:val="8"/>
      </w:numPr>
    </w:pPr>
  </w:style>
  <w:style w:type="paragraph" w:customStyle="1" w:styleId="5">
    <w:name w:val="عنوان 5"/>
    <w:basedOn w:val="Normal"/>
    <w:rsid w:val="009A49D4"/>
    <w:pPr>
      <w:numPr>
        <w:ilvl w:val="4"/>
        <w:numId w:val="8"/>
      </w:numPr>
    </w:pPr>
  </w:style>
  <w:style w:type="paragraph" w:customStyle="1" w:styleId="6">
    <w:name w:val="عنوان 6"/>
    <w:basedOn w:val="Normal"/>
    <w:rsid w:val="009A49D4"/>
    <w:pPr>
      <w:numPr>
        <w:ilvl w:val="5"/>
        <w:numId w:val="8"/>
      </w:numPr>
    </w:pPr>
  </w:style>
  <w:style w:type="paragraph" w:customStyle="1" w:styleId="7">
    <w:name w:val="عنوان 7"/>
    <w:basedOn w:val="Normal"/>
    <w:rsid w:val="009A49D4"/>
    <w:pPr>
      <w:numPr>
        <w:ilvl w:val="6"/>
        <w:numId w:val="8"/>
      </w:numPr>
    </w:pPr>
  </w:style>
  <w:style w:type="paragraph" w:customStyle="1" w:styleId="8">
    <w:name w:val="عنوان 8"/>
    <w:basedOn w:val="Normal"/>
    <w:rsid w:val="009A49D4"/>
    <w:pPr>
      <w:numPr>
        <w:ilvl w:val="7"/>
        <w:numId w:val="8"/>
      </w:numPr>
    </w:pPr>
  </w:style>
  <w:style w:type="paragraph" w:customStyle="1" w:styleId="9">
    <w:name w:val="عنوان 9"/>
    <w:basedOn w:val="Normal"/>
    <w:rsid w:val="009A49D4"/>
    <w:pPr>
      <w:numPr>
        <w:ilvl w:val="8"/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2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7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8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3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10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92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0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43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7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0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2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Home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7619282449F414281950EE3412225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AF0B25-9ECA-468C-9296-767C2FA4A088}"/>
      </w:docPartPr>
      <w:docPartBody>
        <w:p w:rsidR="002F18C3" w:rsidRDefault="00CD1732">
          <w:pPr>
            <w:pStyle w:val="B7619282449F414281950EE3412225DD"/>
          </w:pPr>
          <w:r w:rsidRPr="005854DB">
            <w:t>HOME-BASED AGENCY</w:t>
          </w:r>
        </w:p>
      </w:docPartBody>
    </w:docPart>
    <w:docPart>
      <w:docPartPr>
        <w:name w:val="D1B74A211D414D708BEC2F9293C299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48C21C-12A8-4396-980A-6F5E75DB1E65}"/>
      </w:docPartPr>
      <w:docPartBody>
        <w:p w:rsidR="002F18C3" w:rsidRDefault="00CD1732">
          <w:pPr>
            <w:pStyle w:val="D1B74A211D414D708BEC2F9293C2998B"/>
          </w:pPr>
          <w:r w:rsidRPr="005854DB">
            <w:t>Startup Checklist</w:t>
          </w:r>
        </w:p>
      </w:docPartBody>
    </w:docPart>
    <w:docPart>
      <w:docPartPr>
        <w:name w:val="50C3B51C33054D17AFEE7532EC7FEF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B7C417-22D4-463B-AAFD-1F421D58D473}"/>
      </w:docPartPr>
      <w:docPartBody>
        <w:p w:rsidR="002F18C3" w:rsidRDefault="00CD1732">
          <w:pPr>
            <w:pStyle w:val="50C3B51C33054D17AFEE7532EC7FEF53"/>
          </w:pPr>
          <w:r w:rsidRPr="00685B4E">
            <w:t>Conduct a personal evaluation to determine why you want to start a business.</w:t>
          </w:r>
        </w:p>
      </w:docPartBody>
    </w:docPart>
    <w:docPart>
      <w:docPartPr>
        <w:name w:val="19B66AF0A62843C5B466039D3F3CBA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14EAFE-6901-4363-9FDD-74709805286D}"/>
      </w:docPartPr>
      <w:docPartBody>
        <w:p w:rsidR="002F18C3" w:rsidRDefault="00CD1732">
          <w:pPr>
            <w:pStyle w:val="19B66AF0A62843C5B466039D3F3CBA51"/>
          </w:pPr>
          <w:r w:rsidRPr="00685B4E">
            <w:t>Create a business plan:</w:t>
          </w:r>
        </w:p>
      </w:docPartBody>
    </w:docPart>
    <w:docPart>
      <w:docPartPr>
        <w:name w:val="D404311CA70A4AC590D4499225E08B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C7C7DB-F7D1-47FD-BCE0-E8CA296D69E3}"/>
      </w:docPartPr>
      <w:docPartBody>
        <w:p w:rsidR="002F18C3" w:rsidRDefault="00CD1732">
          <w:pPr>
            <w:pStyle w:val="D404311CA70A4AC590D4499225E08B05"/>
          </w:pPr>
          <w:r w:rsidRPr="00685B4E">
            <w:t>What do we do?</w:t>
          </w:r>
        </w:p>
      </w:docPartBody>
    </w:docPart>
    <w:docPart>
      <w:docPartPr>
        <w:name w:val="CFDA37DD412148D49F5C7D35595839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24E5CF-C92F-4231-BC79-8500F247BF4C}"/>
      </w:docPartPr>
      <w:docPartBody>
        <w:p w:rsidR="00115C79" w:rsidRDefault="002F18C3" w:rsidP="002F18C3">
          <w:pPr>
            <w:pStyle w:val="CFDA37DD412148D49F5C7D3559583980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732"/>
    <w:rsid w:val="00115C79"/>
    <w:rsid w:val="00213BFC"/>
    <w:rsid w:val="002F18C3"/>
    <w:rsid w:val="00B05EE8"/>
    <w:rsid w:val="00C03FD4"/>
    <w:rsid w:val="00CD1732"/>
    <w:rsid w:val="00FD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619282449F414281950EE3412225DD">
    <w:name w:val="B7619282449F414281950EE3412225DD"/>
  </w:style>
  <w:style w:type="paragraph" w:customStyle="1" w:styleId="D1B74A211D414D708BEC2F9293C2998B">
    <w:name w:val="D1B74A211D414D708BEC2F9293C2998B"/>
  </w:style>
  <w:style w:type="paragraph" w:customStyle="1" w:styleId="1EE2321D88BE41E0AFEB7D9C3EDF3473">
    <w:name w:val="1EE2321D88BE41E0AFEB7D9C3EDF3473"/>
  </w:style>
  <w:style w:type="paragraph" w:customStyle="1" w:styleId="50C3B51C33054D17AFEE7532EC7FEF53">
    <w:name w:val="50C3B51C33054D17AFEE7532EC7FEF53"/>
  </w:style>
  <w:style w:type="paragraph" w:customStyle="1" w:styleId="19B66AF0A62843C5B466039D3F3CBA51">
    <w:name w:val="19B66AF0A62843C5B466039D3F3CBA51"/>
  </w:style>
  <w:style w:type="paragraph" w:customStyle="1" w:styleId="D404311CA70A4AC590D4499225E08B05">
    <w:name w:val="D404311CA70A4AC590D4499225E08B05"/>
  </w:style>
  <w:style w:type="paragraph" w:customStyle="1" w:styleId="D85609FB0AF64C1C9A0D619D88454F1A">
    <w:name w:val="D85609FB0AF64C1C9A0D619D88454F1A"/>
  </w:style>
  <w:style w:type="paragraph" w:customStyle="1" w:styleId="49DA43F74F4D49D6BA9938C842A37C43">
    <w:name w:val="49DA43F74F4D49D6BA9938C842A37C43"/>
  </w:style>
  <w:style w:type="paragraph" w:customStyle="1" w:styleId="05DAB6FBA00541BB948515B459200417">
    <w:name w:val="05DAB6FBA00541BB948515B459200417"/>
  </w:style>
  <w:style w:type="paragraph" w:customStyle="1" w:styleId="53AAA148753041C7A55C2512CD8BB681">
    <w:name w:val="53AAA148753041C7A55C2512CD8BB681"/>
  </w:style>
  <w:style w:type="paragraph" w:customStyle="1" w:styleId="87BE342A60A348F9A8C951E4A70E0238">
    <w:name w:val="87BE342A60A348F9A8C951E4A70E0238"/>
  </w:style>
  <w:style w:type="paragraph" w:customStyle="1" w:styleId="F4663499456C4C1D906892323C29D554">
    <w:name w:val="F4663499456C4C1D906892323C29D554"/>
  </w:style>
  <w:style w:type="paragraph" w:customStyle="1" w:styleId="3902B01C54AF4E48AB652BE1471743FE">
    <w:name w:val="3902B01C54AF4E48AB652BE1471743FE"/>
  </w:style>
  <w:style w:type="paragraph" w:customStyle="1" w:styleId="FFCD87735B8A49DAB740462F191D29D1">
    <w:name w:val="FFCD87735B8A49DAB740462F191D29D1"/>
  </w:style>
  <w:style w:type="paragraph" w:customStyle="1" w:styleId="48AEC319BC0A4847BFED9F9C880B6EF2">
    <w:name w:val="48AEC319BC0A4847BFED9F9C880B6EF2"/>
  </w:style>
  <w:style w:type="paragraph" w:customStyle="1" w:styleId="6B7D691B73764CA48A15326BDE19EB5F">
    <w:name w:val="6B7D691B73764CA48A15326BDE19EB5F"/>
  </w:style>
  <w:style w:type="paragraph" w:customStyle="1" w:styleId="253AA7DE5AB54780A9F11AEF51EF6F2D">
    <w:name w:val="253AA7DE5AB54780A9F11AEF51EF6F2D"/>
  </w:style>
  <w:style w:type="paragraph" w:customStyle="1" w:styleId="9CEDEE3322374CD0AAF9FEEC87D08264">
    <w:name w:val="9CEDEE3322374CD0AAF9FEEC87D08264"/>
  </w:style>
  <w:style w:type="paragraph" w:customStyle="1" w:styleId="F0B0F34A3D0D4D7884F4F88642ACD6E3">
    <w:name w:val="F0B0F34A3D0D4D7884F4F88642ACD6E3"/>
  </w:style>
  <w:style w:type="paragraph" w:customStyle="1" w:styleId="1F00B05F053144469D7FCA626A3EF0B8">
    <w:name w:val="1F00B05F053144469D7FCA626A3EF0B8"/>
  </w:style>
  <w:style w:type="paragraph" w:customStyle="1" w:styleId="AD8469946F954CD18CBAFFEF0EF8EBA0">
    <w:name w:val="AD8469946F954CD18CBAFFEF0EF8EBA0"/>
  </w:style>
  <w:style w:type="paragraph" w:customStyle="1" w:styleId="D510A76FDC4B4B5F9A130FDB193C2537">
    <w:name w:val="D510A76FDC4B4B5F9A130FDB193C2537"/>
  </w:style>
  <w:style w:type="paragraph" w:customStyle="1" w:styleId="1D80D4DD3C2740F99FCA69B0B5B0ACE5">
    <w:name w:val="1D80D4DD3C2740F99FCA69B0B5B0ACE5"/>
  </w:style>
  <w:style w:type="paragraph" w:customStyle="1" w:styleId="9A8F144E79744F9D96433808F87DE9C3">
    <w:name w:val="9A8F144E79744F9D96433808F87DE9C3"/>
  </w:style>
  <w:style w:type="paragraph" w:customStyle="1" w:styleId="18CF0B62048E4751B2FB8BDECF32BC8B">
    <w:name w:val="18CF0B62048E4751B2FB8BDECF32BC8B"/>
  </w:style>
  <w:style w:type="paragraph" w:customStyle="1" w:styleId="E1AF8FB8D40F4ED7AD4A04AB113DB148">
    <w:name w:val="E1AF8FB8D40F4ED7AD4A04AB113DB148"/>
  </w:style>
  <w:style w:type="paragraph" w:customStyle="1" w:styleId="85227C402DF34F4D988009CB1174D154">
    <w:name w:val="85227C402DF34F4D988009CB1174D154"/>
  </w:style>
  <w:style w:type="paragraph" w:customStyle="1" w:styleId="0959B3AA666F46D0AED6392C7CE52A7B">
    <w:name w:val="0959B3AA666F46D0AED6392C7CE52A7B"/>
  </w:style>
  <w:style w:type="paragraph" w:customStyle="1" w:styleId="FD8FA0429BCF4B4DA1BBF8FF905662A2">
    <w:name w:val="FD8FA0429BCF4B4DA1BBF8FF905662A2"/>
  </w:style>
  <w:style w:type="paragraph" w:customStyle="1" w:styleId="FE04F40991F447BC90EBDDC744B66D1E">
    <w:name w:val="FE04F40991F447BC90EBDDC744B66D1E"/>
  </w:style>
  <w:style w:type="paragraph" w:customStyle="1" w:styleId="8D7DCD4E902C45B2A4DA3F25F43346E2">
    <w:name w:val="8D7DCD4E902C45B2A4DA3F25F43346E2"/>
  </w:style>
  <w:style w:type="paragraph" w:customStyle="1" w:styleId="A2C1C81B1085420E929558B9A1A8E52A">
    <w:name w:val="A2C1C81B1085420E929558B9A1A8E52A"/>
  </w:style>
  <w:style w:type="paragraph" w:customStyle="1" w:styleId="7B62FAD706D14AD385B1C183D19AFED0">
    <w:name w:val="7B62FAD706D14AD385B1C183D19AFED0"/>
  </w:style>
  <w:style w:type="paragraph" w:customStyle="1" w:styleId="324ADC561FF44A76A51EF37E7BDCBDE0">
    <w:name w:val="324ADC561FF44A76A51EF37E7BDCBDE0"/>
  </w:style>
  <w:style w:type="paragraph" w:customStyle="1" w:styleId="0D9A68BE4EAA40A08B6C068F875FB062">
    <w:name w:val="0D9A68BE4EAA40A08B6C068F875FB062"/>
  </w:style>
  <w:style w:type="paragraph" w:customStyle="1" w:styleId="A121FF837A954025959691ED4300297B">
    <w:name w:val="A121FF837A954025959691ED4300297B"/>
  </w:style>
  <w:style w:type="paragraph" w:customStyle="1" w:styleId="CCE8EE3CB6314BDF8E198004B2786883">
    <w:name w:val="CCE8EE3CB6314BDF8E198004B2786883"/>
  </w:style>
  <w:style w:type="paragraph" w:customStyle="1" w:styleId="4F38DB5C2C9D4B6E8F62C1A5307EEB3E">
    <w:name w:val="4F38DB5C2C9D4B6E8F62C1A5307EEB3E"/>
  </w:style>
  <w:style w:type="paragraph" w:customStyle="1" w:styleId="D78C2A659A5D4807B1A51799AC30EB67">
    <w:name w:val="D78C2A659A5D4807B1A51799AC30EB67"/>
  </w:style>
  <w:style w:type="paragraph" w:customStyle="1" w:styleId="0A649F3CEAF64DEF9DD173F279966CEC">
    <w:name w:val="0A649F3CEAF64DEF9DD173F279966CEC"/>
  </w:style>
  <w:style w:type="paragraph" w:customStyle="1" w:styleId="768822EC9B184FDE8301D05654249EA2">
    <w:name w:val="768822EC9B184FDE8301D05654249EA2"/>
  </w:style>
  <w:style w:type="paragraph" w:customStyle="1" w:styleId="FEBD48721BA24C608B8747B2D735FB79">
    <w:name w:val="FEBD48721BA24C608B8747B2D735FB79"/>
  </w:style>
  <w:style w:type="paragraph" w:customStyle="1" w:styleId="9BBF6B00AE60421AB699B318D69CC452">
    <w:name w:val="9BBF6B00AE60421AB699B318D69CC452"/>
  </w:style>
  <w:style w:type="paragraph" w:customStyle="1" w:styleId="D50A64798BAD4D9C909AA5167BCC939A">
    <w:name w:val="D50A64798BAD4D9C909AA5167BCC939A"/>
  </w:style>
  <w:style w:type="paragraph" w:customStyle="1" w:styleId="A6F3FD6C41514C8B964325429BBFF52F">
    <w:name w:val="A6F3FD6C41514C8B964325429BBFF52F"/>
  </w:style>
  <w:style w:type="paragraph" w:customStyle="1" w:styleId="8D5ACC8DE778403EBD56D240A14E00F1">
    <w:name w:val="8D5ACC8DE778403EBD56D240A14E00F1"/>
  </w:style>
  <w:style w:type="paragraph" w:customStyle="1" w:styleId="3CFAFB7ACF7B474BA599590340580E88">
    <w:name w:val="3CFAFB7ACF7B474BA599590340580E88"/>
  </w:style>
  <w:style w:type="paragraph" w:customStyle="1" w:styleId="FBF9B9B7744F41C4B719A4DD8077E988">
    <w:name w:val="FBF9B9B7744F41C4B719A4DD8077E988"/>
  </w:style>
  <w:style w:type="paragraph" w:customStyle="1" w:styleId="93D1CCE38785481087CC612AA48BF925">
    <w:name w:val="93D1CCE38785481087CC612AA48BF925"/>
  </w:style>
  <w:style w:type="paragraph" w:customStyle="1" w:styleId="B3B034D00D8041E29EDFC32EE3CD7E6E">
    <w:name w:val="B3B034D00D8041E29EDFC32EE3CD7E6E"/>
  </w:style>
  <w:style w:type="paragraph" w:customStyle="1" w:styleId="3EA270C84C0D4C09A84A1D57ED2B74E6">
    <w:name w:val="3EA270C84C0D4C09A84A1D57ED2B74E6"/>
  </w:style>
  <w:style w:type="paragraph" w:customStyle="1" w:styleId="AD23B64B9273471B99BD78F2D9EFFC9F">
    <w:name w:val="AD23B64B9273471B99BD78F2D9EFFC9F"/>
  </w:style>
  <w:style w:type="paragraph" w:customStyle="1" w:styleId="52DB94729C114E248EDDF9E8A4ED7119">
    <w:name w:val="52DB94729C114E248EDDF9E8A4ED7119"/>
  </w:style>
  <w:style w:type="paragraph" w:customStyle="1" w:styleId="5668DFBD5A6E484BA7B470127FA285E7">
    <w:name w:val="5668DFBD5A6E484BA7B470127FA285E7"/>
  </w:style>
  <w:style w:type="paragraph" w:customStyle="1" w:styleId="09BE5788FB6649E597A9163DC9BEA584">
    <w:name w:val="09BE5788FB6649E597A9163DC9BEA584"/>
  </w:style>
  <w:style w:type="paragraph" w:customStyle="1" w:styleId="5CF8BEAB06004BB0866AFEE8B925E71B">
    <w:name w:val="5CF8BEAB06004BB0866AFEE8B925E71B"/>
  </w:style>
  <w:style w:type="paragraph" w:customStyle="1" w:styleId="47D0D3FD39D6467B92ACE4DCF4E4E1C5">
    <w:name w:val="47D0D3FD39D6467B92ACE4DCF4E4E1C5"/>
  </w:style>
  <w:style w:type="paragraph" w:customStyle="1" w:styleId="E04FCC81A19A4B68897E2ECF2994E863">
    <w:name w:val="E04FCC81A19A4B68897E2ECF2994E863"/>
  </w:style>
  <w:style w:type="paragraph" w:customStyle="1" w:styleId="11474B9690A84037BE2BF9BCD17B60E0">
    <w:name w:val="11474B9690A84037BE2BF9BCD17B60E0"/>
  </w:style>
  <w:style w:type="paragraph" w:customStyle="1" w:styleId="26EB189957D249E08B7C35DB0DD757B2">
    <w:name w:val="26EB189957D249E08B7C35DB0DD757B2"/>
  </w:style>
  <w:style w:type="paragraph" w:customStyle="1" w:styleId="0570479BED914EB783789E7AA743A385">
    <w:name w:val="0570479BED914EB783789E7AA743A385"/>
  </w:style>
  <w:style w:type="paragraph" w:customStyle="1" w:styleId="561BC6456BE342E499F291959786F65B">
    <w:name w:val="561BC6456BE342E499F291959786F65B"/>
  </w:style>
  <w:style w:type="paragraph" w:customStyle="1" w:styleId="16B6FCC3001F4C37A8608B19C0084590">
    <w:name w:val="16B6FCC3001F4C37A8608B19C0084590"/>
  </w:style>
  <w:style w:type="paragraph" w:customStyle="1" w:styleId="560FB959E8D14379BA9DF68B3C4DD4D1">
    <w:name w:val="560FB959E8D14379BA9DF68B3C4DD4D1"/>
  </w:style>
  <w:style w:type="paragraph" w:customStyle="1" w:styleId="1F5698EC7FF34934918741302F89B191">
    <w:name w:val="1F5698EC7FF34934918741302F89B191"/>
  </w:style>
  <w:style w:type="paragraph" w:customStyle="1" w:styleId="4726D31D2681463CA163230C4C921CC8">
    <w:name w:val="4726D31D2681463CA163230C4C921CC8"/>
  </w:style>
  <w:style w:type="paragraph" w:customStyle="1" w:styleId="7BFB6D6A897C46D1BB003101261D4796">
    <w:name w:val="7BFB6D6A897C46D1BB003101261D4796"/>
  </w:style>
  <w:style w:type="paragraph" w:customStyle="1" w:styleId="66FADEF71FDA4211A174BBD931599BA7">
    <w:name w:val="66FADEF71FDA4211A174BBD931599BA7"/>
  </w:style>
  <w:style w:type="paragraph" w:customStyle="1" w:styleId="936E67C6506942AF84EAA07F18541BB1">
    <w:name w:val="936E67C6506942AF84EAA07F18541BB1"/>
  </w:style>
  <w:style w:type="paragraph" w:customStyle="1" w:styleId="FF8A4559D9034B039498996849393A54">
    <w:name w:val="FF8A4559D9034B039498996849393A54"/>
  </w:style>
  <w:style w:type="paragraph" w:customStyle="1" w:styleId="76F91EDA48084943A9D6A70439EE9F00">
    <w:name w:val="76F91EDA48084943A9D6A70439EE9F00"/>
  </w:style>
  <w:style w:type="paragraph" w:customStyle="1" w:styleId="A3EA056FC9CA4684AAFA543CFE778138">
    <w:name w:val="A3EA056FC9CA4684AAFA543CFE778138"/>
  </w:style>
  <w:style w:type="paragraph" w:customStyle="1" w:styleId="44C35D5B567848A4949A08936A9B7D8C">
    <w:name w:val="44C35D5B567848A4949A08936A9B7D8C"/>
  </w:style>
  <w:style w:type="paragraph" w:customStyle="1" w:styleId="674F8E7B703B499DB706B16512DB68FF">
    <w:name w:val="674F8E7B703B499DB706B16512DB68FF"/>
  </w:style>
  <w:style w:type="paragraph" w:customStyle="1" w:styleId="BEC585BF57D74DF8A5C8FC0C06F86088">
    <w:name w:val="BEC585BF57D74DF8A5C8FC0C06F86088"/>
  </w:style>
  <w:style w:type="paragraph" w:customStyle="1" w:styleId="E497D4428B25455B93E805BCDF59E06A">
    <w:name w:val="E497D4428B25455B93E805BCDF59E06A"/>
  </w:style>
  <w:style w:type="paragraph" w:customStyle="1" w:styleId="B054523640D04ACD8174BD4ED9097753">
    <w:name w:val="B054523640D04ACD8174BD4ED9097753"/>
  </w:style>
  <w:style w:type="paragraph" w:customStyle="1" w:styleId="B065ED88F35B4442BFFC23B4FCEAA0BB">
    <w:name w:val="B065ED88F35B4442BFFC23B4FCEAA0BB"/>
  </w:style>
  <w:style w:type="paragraph" w:customStyle="1" w:styleId="14E32D11B76C45D195C038842B70B61D">
    <w:name w:val="14E32D11B76C45D195C038842B70B61D"/>
  </w:style>
  <w:style w:type="paragraph" w:customStyle="1" w:styleId="34CF1003B6614529860FEB4313D9C9F4">
    <w:name w:val="34CF1003B6614529860FEB4313D9C9F4"/>
  </w:style>
  <w:style w:type="paragraph" w:customStyle="1" w:styleId="F85218C823954981A9DF31EFCA88E54F">
    <w:name w:val="F85218C823954981A9DF31EFCA88E54F"/>
  </w:style>
  <w:style w:type="paragraph" w:customStyle="1" w:styleId="2B7AB24D8340464BB46F2C90DCB776F5">
    <w:name w:val="2B7AB24D8340464BB46F2C90DCB776F5"/>
  </w:style>
  <w:style w:type="paragraph" w:customStyle="1" w:styleId="7D19722B8BA14E9C92C783A3D2254063">
    <w:name w:val="7D19722B8BA14E9C92C783A3D2254063"/>
  </w:style>
  <w:style w:type="paragraph" w:customStyle="1" w:styleId="F21034716AA6424680F0813939B3ED34">
    <w:name w:val="F21034716AA6424680F0813939B3ED34"/>
  </w:style>
  <w:style w:type="paragraph" w:customStyle="1" w:styleId="FF609B0AEAB947F98F32C47C033AD438">
    <w:name w:val="FF609B0AEAB947F98F32C47C033AD438"/>
  </w:style>
  <w:style w:type="paragraph" w:customStyle="1" w:styleId="2D258000D8E64E5185A571046108F405">
    <w:name w:val="2D258000D8E64E5185A571046108F405"/>
  </w:style>
  <w:style w:type="paragraph" w:customStyle="1" w:styleId="7FFD2E8D2D434817A0EB59287E1B76A9">
    <w:name w:val="7FFD2E8D2D434817A0EB59287E1B76A9"/>
  </w:style>
  <w:style w:type="paragraph" w:customStyle="1" w:styleId="92FC1F881AD449F48F2712A582F1C38E">
    <w:name w:val="92FC1F881AD449F48F2712A582F1C38E"/>
  </w:style>
  <w:style w:type="paragraph" w:customStyle="1" w:styleId="0B05D2E3AB804D40B12F5819A2F02110">
    <w:name w:val="0B05D2E3AB804D40B12F5819A2F02110"/>
  </w:style>
  <w:style w:type="paragraph" w:customStyle="1" w:styleId="C36DE12A2CD9486199DBD49E33A25001">
    <w:name w:val="C36DE12A2CD9486199DBD49E33A25001"/>
  </w:style>
  <w:style w:type="paragraph" w:customStyle="1" w:styleId="CFDA37DD412148D49F5C7D3559583980">
    <w:name w:val="CFDA37DD412148D49F5C7D3559583980"/>
    <w:rsid w:val="002F18C3"/>
  </w:style>
  <w:style w:type="paragraph" w:customStyle="1" w:styleId="129352C242CC44B282A2442C8C6A53DC">
    <w:name w:val="129352C242CC44B282A2442C8C6A53DC"/>
    <w:rsid w:val="002F18C3"/>
  </w:style>
  <w:style w:type="paragraph" w:customStyle="1" w:styleId="5CB3D226B49049F29D44464DCD0AEF6C">
    <w:name w:val="5CB3D226B49049F29D44464DCD0AEF6C"/>
    <w:rsid w:val="002F18C3"/>
  </w:style>
  <w:style w:type="paragraph" w:customStyle="1" w:styleId="9255E49EB217455AAFE9579C6ACC9DC6">
    <w:name w:val="9255E49EB217455AAFE9579C6ACC9DC6"/>
    <w:rsid w:val="002F18C3"/>
  </w:style>
  <w:style w:type="paragraph" w:customStyle="1" w:styleId="0A0B8ABF7256436E80265BA067F5CDCF">
    <w:name w:val="0A0B8ABF7256436E80265BA067F5CDCF"/>
    <w:rsid w:val="002F18C3"/>
  </w:style>
  <w:style w:type="paragraph" w:customStyle="1" w:styleId="58C4ACCA024944348EC187E1DBE0D4DC">
    <w:name w:val="58C4ACCA024944348EC187E1DBE0D4DC"/>
    <w:rsid w:val="002F18C3"/>
  </w:style>
  <w:style w:type="paragraph" w:customStyle="1" w:styleId="52461D6567A64FBBB04C916CF1CDB64F">
    <w:name w:val="52461D6567A64FBBB04C916CF1CDB64F"/>
    <w:rsid w:val="002F18C3"/>
  </w:style>
  <w:style w:type="character" w:styleId="PlaceholderText">
    <w:name w:val="Placeholder Text"/>
    <w:basedOn w:val="DefaultParagraphFont"/>
    <w:uiPriority w:val="99"/>
    <w:semiHidden/>
    <w:rsid w:val="00115C79"/>
    <w:rPr>
      <w:color w:val="808080"/>
    </w:rPr>
  </w:style>
  <w:style w:type="paragraph" w:customStyle="1" w:styleId="45A77440990843A1B140CD1C6ECF7B18">
    <w:name w:val="45A77440990843A1B140CD1C6ECF7B18"/>
  </w:style>
  <w:style w:type="paragraph" w:customStyle="1" w:styleId="A4F4C9066A70414BA86613A1921204B8">
    <w:name w:val="A4F4C9066A70414BA86613A1921204B8"/>
  </w:style>
  <w:style w:type="paragraph" w:customStyle="1" w:styleId="46E80DB348C44EF88AF644B8451ECC2B">
    <w:name w:val="46E80DB348C44EF88AF644B8451ECC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2025-01-10T00:00:00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E37A00-9097-4418-AAC3-EE764BD194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E9D665E-9F2B-4523-84BE-A4382ED531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63BC185-8E20-4ACF-97AA-9CAB70B391C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B56CC10-9D5B-43E8-B6E4-67B95C182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 business startup checklist.dotx</Template>
  <TotalTime>0</TotalTime>
  <Pages>1</Pages>
  <Words>1320</Words>
  <Characters>7701</Characters>
  <Application>Microsoft Office Word</Application>
  <DocSecurity>0</DocSecurity>
  <Lines>256</Lines>
  <Paragraphs>209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Village Management System</vt:lpstr>
    </vt:vector>
  </TitlesOfParts>
  <Company/>
  <LinksUpToDate>false</LinksUpToDate>
  <CharactersWithSpaces>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Village Management System</dc:title>
  <dc:subject/>
  <dc:creator/>
  <cp:keywords/>
  <dc:description/>
  <cp:lastModifiedBy/>
  <cp:revision>1</cp:revision>
  <dcterms:created xsi:type="dcterms:W3CDTF">2025-01-10T16:23:00Z</dcterms:created>
  <dcterms:modified xsi:type="dcterms:W3CDTF">2025-01-10T17:02:00Z</dcterms:modified>
  <cp:contentStatus>Documentation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2de029c3-fea6-41e2-b0d3-99c76c531f0e</vt:lpwstr>
  </property>
</Properties>
</file>